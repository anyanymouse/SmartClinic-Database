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E2214" w14:textId="3298D362" w:rsidR="00675688" w:rsidRPr="00F55DC7" w:rsidRDefault="004E1243">
      <w:pPr>
        <w:rPr>
          <w:rFonts w:ascii="Times New Roman" w:hAnsi="Times New Roman" w:cs="Times New Roman"/>
        </w:rPr>
      </w:pP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24CB5C82" wp14:editId="37A51E96">
                <wp:simplePos x="0" y="0"/>
                <wp:positionH relativeFrom="page">
                  <wp:posOffset>511810</wp:posOffset>
                </wp:positionH>
                <wp:positionV relativeFrom="paragraph">
                  <wp:posOffset>7620</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6EBA50B0" w14:textId="77777777" w:rsidR="00F05724" w:rsidRPr="00937F04" w:rsidRDefault="00B822D3"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Fundamentals of</w:t>
                            </w:r>
                            <w:r w:rsidR="008C6FF5"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 Database</w:t>
                            </w:r>
                          </w:p>
                          <w:p w14:paraId="7CB66379" w14:textId="77777777" w:rsidR="00E8497B" w:rsidRPr="000530C6" w:rsidRDefault="00B822D3"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CB5C82" id="_x0000_t202" coordsize="21600,21600" o:spt="202" path="m,l,21600r21600,l21600,xe">
                <v:stroke joinstyle="miter"/>
                <v:path gradientshapeok="t" o:connecttype="rect"/>
              </v:shapetype>
              <v:shape id="Text Box 2" o:spid="_x0000_s1026" type="#_x0000_t202" style="position:absolute;margin-left:40.3pt;margin-top:.6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A0N9wEAAM4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" filled="f" stroked="f">
                <v:textbox>
                  <w:txbxContent>
                    <w:p w14:paraId="6EBA50B0" w14:textId="77777777" w:rsidR="00F05724" w:rsidRPr="00937F04" w:rsidRDefault="00B822D3"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Fundamentals of</w:t>
                      </w:r>
                      <w:r w:rsidR="008C6FF5"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 Database</w:t>
                      </w:r>
                    </w:p>
                    <w:p w14:paraId="7CB66379" w14:textId="77777777" w:rsidR="00E8497B" w:rsidRPr="000530C6" w:rsidRDefault="00B822D3"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IT403</w:t>
                      </w:r>
                    </w:p>
                  </w:txbxContent>
                </v:textbox>
                <w10:wrap type="topAndBottom" anchorx="page"/>
              </v:shape>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77376FDD" wp14:editId="2BF21D43">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EE72AC" w14:textId="77777777" w:rsidR="004E1243" w:rsidRPr="004E1243" w:rsidRDefault="004E1243" w:rsidP="004E1243">
                            <w:pPr>
                              <w:jc w:val="center"/>
                              <w:rPr>
                                <w:color w:val="FF0000"/>
                                <w:sz w:val="72"/>
                                <w:szCs w:val="72"/>
                                <w:lang w:bidi="ar-YE"/>
                              </w:rPr>
                            </w:pPr>
                            <w:r w:rsidRPr="004E1243">
                              <w:rPr>
                                <w:b/>
                                <w:bCs/>
                                <w:color w:val="FF0000"/>
                                <w:sz w:val="72"/>
                                <w:szCs w:val="72"/>
                                <w:lang w:bidi="ar-YE"/>
                              </w:rPr>
                              <w:t>Smart Clinic Database System</w:t>
                            </w:r>
                          </w:p>
                          <w:p w14:paraId="76BC8C62" w14:textId="70F759B0" w:rsidR="004B7324" w:rsidRDefault="004B7324">
                            <w:pPr>
                              <w:rPr>
                                <w:rtl/>
                                <w:lang w:bidi="ar-YE"/>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76FDD" id="Text Box 14" o:spid="_x0000_s1027"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" o:allowoverlap="f" filled="f" stroked="f">
                <v:textbox inset="0,0,0,0">
                  <w:txbxContent>
                    <w:p w14:paraId="3AEE72AC" w14:textId="77777777" w:rsidR="004E1243" w:rsidRPr="004E1243" w:rsidRDefault="004E1243" w:rsidP="004E1243">
                      <w:pPr>
                        <w:jc w:val="center"/>
                        <w:rPr>
                          <w:color w:val="FF0000"/>
                          <w:sz w:val="72"/>
                          <w:szCs w:val="72"/>
                          <w:lang w:bidi="ar-YE"/>
                        </w:rPr>
                      </w:pPr>
                      <w:r w:rsidRPr="004E1243">
                        <w:rPr>
                          <w:b/>
                          <w:bCs/>
                          <w:color w:val="FF0000"/>
                          <w:sz w:val="72"/>
                          <w:szCs w:val="72"/>
                          <w:lang w:bidi="ar-YE"/>
                        </w:rPr>
                        <w:t>Smart Clinic Database System</w:t>
                      </w:r>
                    </w:p>
                    <w:p w14:paraId="76BC8C62" w14:textId="70F759B0" w:rsidR="004B7324" w:rsidRDefault="004B7324">
                      <w:pPr>
                        <w:rPr>
                          <w:rtl/>
                          <w:lang w:bidi="ar-YE"/>
                        </w:rPr>
                      </w:pPr>
                    </w:p>
                  </w:txbxContent>
                </v:textbox>
                <w10:wrap anchorx="page" anchory="margin"/>
              </v:shape>
            </w:pict>
          </mc:Fallback>
        </mc:AlternateContent>
      </w:r>
      <w:r>
        <w:rPr>
          <w:rFonts w:ascii="Times New Roman" w:hAnsi="Times New Roman" w:cs="Times New Roman"/>
        </w:rPr>
        <w:t xml:space="preserve"> </w:t>
      </w:r>
    </w:p>
    <w:sdt>
      <w:sdtPr>
        <w:rPr>
          <w:rFonts w:ascii="Times New Roman" w:hAnsi="Times New Roman" w:cs="Times New Roman"/>
        </w:rPr>
        <w:id w:val="-1975434350"/>
        <w:docPartObj>
          <w:docPartGallery w:val="Cover Pages"/>
          <w:docPartUnique/>
        </w:docPartObj>
      </w:sdtPr>
      <w:sdtContent>
        <w:p w14:paraId="6D1E1C19" w14:textId="77777777"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28A8BE5F"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430570"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9814E5" w14:textId="77777777"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5C6673F9"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617C0F0A" w14:textId="77777777"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6F59EEF0" w14:textId="7777777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68305423" w14:textId="77777777"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2118B2BC"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4B8D9EFA"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18BE01" w14:textId="77777777"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373DF665" w14:textId="77777777"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5F2245D9"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A8BE5F"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04430570"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639814E5" w14:textId="77777777"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5C6673F9"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617C0F0A" w14:textId="77777777"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6F59EEF0" w14:textId="7777777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68305423" w14:textId="77777777"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2118B2BC"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4B8D9EFA"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18BE01" w14:textId="77777777"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373DF665" w14:textId="77777777"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5F2245D9"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6C9BFF80"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31DFD5" w14:textId="77777777"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160814C5" w14:textId="77777777" w:rsidTr="000D70D7">
                                  <w:trPr>
                                    <w:trHeight w:hRule="exact" w:val="144"/>
                                    <w:jc w:val="right"/>
                                  </w:trPr>
                                  <w:tc>
                                    <w:tcPr>
                                      <w:tcW w:w="2669" w:type="pct"/>
                                    </w:tcPr>
                                    <w:p w14:paraId="7864C84A" w14:textId="77777777" w:rsidR="00496101" w:rsidRDefault="00496101"/>
                                  </w:tc>
                                  <w:tc>
                                    <w:tcPr>
                                      <w:tcW w:w="664" w:type="pct"/>
                                    </w:tcPr>
                                    <w:p w14:paraId="4D64BDE3" w14:textId="77777777" w:rsidR="00496101" w:rsidRDefault="00496101"/>
                                  </w:tc>
                                  <w:tc>
                                    <w:tcPr>
                                      <w:tcW w:w="1667" w:type="pct"/>
                                    </w:tcPr>
                                    <w:p w14:paraId="2CD582CF" w14:textId="77777777" w:rsidR="00496101" w:rsidRDefault="00496101"/>
                                  </w:tc>
                                </w:tr>
                                <w:tr w:rsidR="00496101" w14:paraId="108D5CFF" w14:textId="77777777" w:rsidTr="000D70D7">
                                  <w:trPr>
                                    <w:trHeight w:val="1223"/>
                                    <w:jc w:val="right"/>
                                  </w:trPr>
                                  <w:tc>
                                    <w:tcPr>
                                      <w:tcW w:w="2669" w:type="pct"/>
                                      <w:tcMar>
                                        <w:bottom w:w="144" w:type="dxa"/>
                                      </w:tcMar>
                                    </w:tcPr>
                                    <w:p w14:paraId="4F118DAD" w14:textId="71C51209"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roofErr w:type="spellStart"/>
                                      <w:r w:rsidR="00CB12B6">
                                        <w:rPr>
                                          <w:sz w:val="22"/>
                                        </w:rPr>
                                        <w:t>Hanadi</w:t>
                                      </w:r>
                                      <w:proofErr w:type="spellEnd"/>
                                      <w:r w:rsidR="00CB12B6">
                                        <w:rPr>
                                          <w:sz w:val="22"/>
                                        </w:rPr>
                                        <w:t xml:space="preserve"> Abdullah </w:t>
                                      </w:r>
                                      <w:proofErr w:type="spellStart"/>
                                      <w:r w:rsidR="00CB12B6">
                                        <w:rPr>
                                          <w:sz w:val="22"/>
                                        </w:rPr>
                                        <w:t>Alshehri</w:t>
                                      </w:r>
                                      <w:proofErr w:type="spellEnd"/>
                                    </w:p>
                                    <w:p w14:paraId="6F7503F4" w14:textId="4C744646" w:rsidR="00496101" w:rsidRPr="006C507D" w:rsidRDefault="006C507D">
                                      <w:pPr>
                                        <w:pStyle w:val="Footer"/>
                                        <w:rPr>
                                          <w:b/>
                                          <w:bCs/>
                                          <w:sz w:val="28"/>
                                          <w:szCs w:val="28"/>
                                        </w:rPr>
                                      </w:pPr>
                                      <w:r w:rsidRPr="006C507D">
                                        <w:rPr>
                                          <w:b/>
                                          <w:bCs/>
                                          <w:sz w:val="28"/>
                                          <w:szCs w:val="28"/>
                                        </w:rPr>
                                        <w:t xml:space="preserve">Name: </w:t>
                                      </w:r>
                                      <w:r w:rsidR="00F459C6">
                                        <w:rPr>
                                          <w:sz w:val="22"/>
                                        </w:rPr>
                                        <w:t>Kadi Alharbi</w:t>
                                      </w:r>
                                    </w:p>
                                    <w:p w14:paraId="7725AD3C" w14:textId="764D7C0A"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457266">
                                        <w:rPr>
                                          <w:sz w:val="22"/>
                                        </w:rPr>
                                        <w:t xml:space="preserve">Sarah </w:t>
                                      </w:r>
                                      <w:proofErr w:type="spellStart"/>
                                      <w:r w:rsidR="00457266">
                                        <w:rPr>
                                          <w:sz w:val="22"/>
                                        </w:rPr>
                                        <w:t>hadi</w:t>
                                      </w:r>
                                      <w:proofErr w:type="spellEnd"/>
                                      <w:r w:rsidR="00457266">
                                        <w:rPr>
                                          <w:sz w:val="22"/>
                                        </w:rPr>
                                        <w:t xml:space="preserve"> </w:t>
                                      </w:r>
                                      <w:proofErr w:type="spellStart"/>
                                      <w:r w:rsidR="00457266">
                                        <w:rPr>
                                          <w:sz w:val="22"/>
                                        </w:rPr>
                                        <w:t>alyami</w:t>
                                      </w:r>
                                      <w:proofErr w:type="spellEnd"/>
                                    </w:p>
                                    <w:p w14:paraId="7B73D1E7" w14:textId="2078F1F3"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E27F28">
                                        <w:rPr>
                                          <w:sz w:val="22"/>
                                        </w:rPr>
                                        <w:t xml:space="preserve">Sakinah Ali </w:t>
                                      </w:r>
                                      <w:proofErr w:type="spellStart"/>
                                      <w:r w:rsidR="00E27F28">
                                        <w:rPr>
                                          <w:sz w:val="22"/>
                                        </w:rPr>
                                        <w:t>Almuhaini</w:t>
                                      </w:r>
                                      <w:proofErr w:type="spellEnd"/>
                                    </w:p>
                                    <w:p w14:paraId="2548758B" w14:textId="77777777" w:rsidR="000D70D7" w:rsidRPr="006C507D" w:rsidRDefault="000D70D7" w:rsidP="00010DAA">
                                      <w:pPr>
                                        <w:pStyle w:val="Footer"/>
                                        <w:ind w:left="0"/>
                                        <w:rPr>
                                          <w:b/>
                                          <w:bCs/>
                                          <w:sz w:val="28"/>
                                          <w:szCs w:val="28"/>
                                        </w:rPr>
                                      </w:pPr>
                                    </w:p>
                                  </w:tc>
                                  <w:tc>
                                    <w:tcPr>
                                      <w:tcW w:w="664" w:type="pct"/>
                                      <w:tcMar>
                                        <w:bottom w:w="144" w:type="dxa"/>
                                      </w:tcMar>
                                    </w:tcPr>
                                    <w:p w14:paraId="67D21B41" w14:textId="77777777" w:rsidR="00496101" w:rsidRPr="006C507D" w:rsidRDefault="00496101" w:rsidP="00E8497B">
                                      <w:pPr>
                                        <w:pStyle w:val="Footer"/>
                                        <w:ind w:left="0"/>
                                        <w:rPr>
                                          <w:b/>
                                          <w:bCs/>
                                        </w:rPr>
                                      </w:pPr>
                                    </w:p>
                                  </w:tc>
                                  <w:tc>
                                    <w:tcPr>
                                      <w:tcW w:w="1667" w:type="pct"/>
                                      <w:tcMar>
                                        <w:bottom w:w="144" w:type="dxa"/>
                                      </w:tcMar>
                                    </w:tcPr>
                                    <w:p w14:paraId="026C6A94" w14:textId="03D1C4CA" w:rsidR="00496101" w:rsidRPr="006C507D" w:rsidRDefault="00A24678" w:rsidP="006C507D">
                                      <w:pPr>
                                        <w:pStyle w:val="Footer"/>
                                        <w:rPr>
                                          <w:b/>
                                          <w:bCs/>
                                          <w:sz w:val="28"/>
                                          <w:szCs w:val="28"/>
                                        </w:rPr>
                                      </w:pPr>
                                      <w:r w:rsidRPr="006C507D">
                                        <w:rPr>
                                          <w:b/>
                                          <w:bCs/>
                                          <w:sz w:val="28"/>
                                          <w:szCs w:val="28"/>
                                        </w:rPr>
                                        <w:t xml:space="preserve">ID: </w:t>
                                      </w:r>
                                      <w:r w:rsidR="00BB5999" w:rsidRPr="00BB5999">
                                        <w:rPr>
                                          <w:b/>
                                          <w:bCs/>
                                          <w:sz w:val="28"/>
                                          <w:szCs w:val="28"/>
                                        </w:rPr>
                                        <w:t>s230035637</w:t>
                                      </w:r>
                                    </w:p>
                                    <w:p w14:paraId="14415AB4" w14:textId="551907C1"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0E24D8" w:rsidRPr="000E24D8">
                                        <w:rPr>
                                          <w:b/>
                                          <w:bCs/>
                                          <w:sz w:val="28"/>
                                          <w:szCs w:val="28"/>
                                        </w:rPr>
                                        <w:t>S230019734</w:t>
                                      </w:r>
                                    </w:p>
                                    <w:p w14:paraId="2A4161F1" w14:textId="5BA50468"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BA0024" w:rsidRPr="00BA0024">
                                        <w:rPr>
                                          <w:b/>
                                          <w:bCs/>
                                          <w:sz w:val="28"/>
                                          <w:szCs w:val="28"/>
                                        </w:rPr>
                                        <w:t>s220002526</w:t>
                                      </w:r>
                                    </w:p>
                                    <w:p w14:paraId="29572E06" w14:textId="2E85E995"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EE261F" w:rsidRPr="00EE261F">
                                        <w:rPr>
                                          <w:b/>
                                          <w:bCs/>
                                          <w:sz w:val="28"/>
                                          <w:szCs w:val="28"/>
                                        </w:rPr>
                                        <w:t>S210033402</w:t>
                                      </w:r>
                                    </w:p>
                                  </w:tc>
                                </w:tr>
                                <w:tr w:rsidR="00496101" w14:paraId="2394AE8A" w14:textId="77777777" w:rsidTr="000D70D7">
                                  <w:trPr>
                                    <w:trHeight w:hRule="exact" w:val="86"/>
                                    <w:jc w:val="right"/>
                                  </w:trPr>
                                  <w:tc>
                                    <w:tcPr>
                                      <w:tcW w:w="2669" w:type="pct"/>
                                      <w:shd w:val="clear" w:color="auto" w:fill="000000" w:themeFill="text1"/>
                                    </w:tcPr>
                                    <w:p w14:paraId="1A355AB0" w14:textId="77777777" w:rsidR="00496101" w:rsidRDefault="00496101" w:rsidP="000D70D7">
                                      <w:pPr>
                                        <w:pStyle w:val="Footer"/>
                                        <w:ind w:left="0"/>
                                      </w:pPr>
                                    </w:p>
                                  </w:tc>
                                  <w:tc>
                                    <w:tcPr>
                                      <w:tcW w:w="664" w:type="pct"/>
                                      <w:shd w:val="clear" w:color="auto" w:fill="000000" w:themeFill="text1"/>
                                    </w:tcPr>
                                    <w:p w14:paraId="0BE4C052" w14:textId="77777777" w:rsidR="00496101" w:rsidRDefault="00496101">
                                      <w:pPr>
                                        <w:pStyle w:val="Footer"/>
                                      </w:pPr>
                                    </w:p>
                                  </w:tc>
                                  <w:tc>
                                    <w:tcPr>
                                      <w:tcW w:w="1667" w:type="pct"/>
                                      <w:shd w:val="clear" w:color="auto" w:fill="000000" w:themeFill="text1"/>
                                    </w:tcPr>
                                    <w:p w14:paraId="61B2CDF9" w14:textId="77777777" w:rsidR="00496101" w:rsidRDefault="00496101">
                                      <w:pPr>
                                        <w:pStyle w:val="Footer"/>
                                      </w:pPr>
                                    </w:p>
                                  </w:tc>
                                </w:tr>
                              </w:tbl>
                              <w:p w14:paraId="19F898E3"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6C9BFF80"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3431DFD5" w14:textId="77777777"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160814C5" w14:textId="77777777" w:rsidTr="000D70D7">
                            <w:trPr>
                              <w:trHeight w:hRule="exact" w:val="144"/>
                              <w:jc w:val="right"/>
                            </w:trPr>
                            <w:tc>
                              <w:tcPr>
                                <w:tcW w:w="2669" w:type="pct"/>
                              </w:tcPr>
                              <w:p w14:paraId="7864C84A" w14:textId="77777777" w:rsidR="00496101" w:rsidRDefault="00496101"/>
                            </w:tc>
                            <w:tc>
                              <w:tcPr>
                                <w:tcW w:w="664" w:type="pct"/>
                              </w:tcPr>
                              <w:p w14:paraId="4D64BDE3" w14:textId="77777777" w:rsidR="00496101" w:rsidRDefault="00496101"/>
                            </w:tc>
                            <w:tc>
                              <w:tcPr>
                                <w:tcW w:w="1667" w:type="pct"/>
                              </w:tcPr>
                              <w:p w14:paraId="2CD582CF" w14:textId="77777777" w:rsidR="00496101" w:rsidRDefault="00496101"/>
                            </w:tc>
                          </w:tr>
                          <w:tr w:rsidR="00496101" w14:paraId="108D5CFF" w14:textId="77777777" w:rsidTr="000D70D7">
                            <w:trPr>
                              <w:trHeight w:val="1223"/>
                              <w:jc w:val="right"/>
                            </w:trPr>
                            <w:tc>
                              <w:tcPr>
                                <w:tcW w:w="2669" w:type="pct"/>
                                <w:tcMar>
                                  <w:bottom w:w="144" w:type="dxa"/>
                                </w:tcMar>
                              </w:tcPr>
                              <w:p w14:paraId="4F118DAD" w14:textId="71C51209"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roofErr w:type="spellStart"/>
                                <w:r w:rsidR="00CB12B6">
                                  <w:rPr>
                                    <w:sz w:val="22"/>
                                  </w:rPr>
                                  <w:t>Hanadi</w:t>
                                </w:r>
                                <w:proofErr w:type="spellEnd"/>
                                <w:r w:rsidR="00CB12B6">
                                  <w:rPr>
                                    <w:sz w:val="22"/>
                                  </w:rPr>
                                  <w:t xml:space="preserve"> Abdullah </w:t>
                                </w:r>
                                <w:proofErr w:type="spellStart"/>
                                <w:r w:rsidR="00CB12B6">
                                  <w:rPr>
                                    <w:sz w:val="22"/>
                                  </w:rPr>
                                  <w:t>Alshehri</w:t>
                                </w:r>
                                <w:proofErr w:type="spellEnd"/>
                              </w:p>
                              <w:p w14:paraId="6F7503F4" w14:textId="4C744646" w:rsidR="00496101" w:rsidRPr="006C507D" w:rsidRDefault="006C507D">
                                <w:pPr>
                                  <w:pStyle w:val="Footer"/>
                                  <w:rPr>
                                    <w:b/>
                                    <w:bCs/>
                                    <w:sz w:val="28"/>
                                    <w:szCs w:val="28"/>
                                  </w:rPr>
                                </w:pPr>
                                <w:r w:rsidRPr="006C507D">
                                  <w:rPr>
                                    <w:b/>
                                    <w:bCs/>
                                    <w:sz w:val="28"/>
                                    <w:szCs w:val="28"/>
                                  </w:rPr>
                                  <w:t xml:space="preserve">Name: </w:t>
                                </w:r>
                                <w:r w:rsidR="00F459C6">
                                  <w:rPr>
                                    <w:sz w:val="22"/>
                                  </w:rPr>
                                  <w:t>Kadi Alharbi</w:t>
                                </w:r>
                              </w:p>
                              <w:p w14:paraId="7725AD3C" w14:textId="764D7C0A"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457266">
                                  <w:rPr>
                                    <w:sz w:val="22"/>
                                  </w:rPr>
                                  <w:t xml:space="preserve">Sarah </w:t>
                                </w:r>
                                <w:proofErr w:type="spellStart"/>
                                <w:r w:rsidR="00457266">
                                  <w:rPr>
                                    <w:sz w:val="22"/>
                                  </w:rPr>
                                  <w:t>hadi</w:t>
                                </w:r>
                                <w:proofErr w:type="spellEnd"/>
                                <w:r w:rsidR="00457266">
                                  <w:rPr>
                                    <w:sz w:val="22"/>
                                  </w:rPr>
                                  <w:t xml:space="preserve"> </w:t>
                                </w:r>
                                <w:proofErr w:type="spellStart"/>
                                <w:r w:rsidR="00457266">
                                  <w:rPr>
                                    <w:sz w:val="22"/>
                                  </w:rPr>
                                  <w:t>alyami</w:t>
                                </w:r>
                                <w:proofErr w:type="spellEnd"/>
                              </w:p>
                              <w:p w14:paraId="7B73D1E7" w14:textId="2078F1F3"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E27F28">
                                  <w:rPr>
                                    <w:sz w:val="22"/>
                                  </w:rPr>
                                  <w:t xml:space="preserve">Sakinah Ali </w:t>
                                </w:r>
                                <w:proofErr w:type="spellStart"/>
                                <w:r w:rsidR="00E27F28">
                                  <w:rPr>
                                    <w:sz w:val="22"/>
                                  </w:rPr>
                                  <w:t>Almuhaini</w:t>
                                </w:r>
                                <w:proofErr w:type="spellEnd"/>
                              </w:p>
                              <w:p w14:paraId="2548758B" w14:textId="77777777" w:rsidR="000D70D7" w:rsidRPr="006C507D" w:rsidRDefault="000D70D7" w:rsidP="00010DAA">
                                <w:pPr>
                                  <w:pStyle w:val="Footer"/>
                                  <w:ind w:left="0"/>
                                  <w:rPr>
                                    <w:b/>
                                    <w:bCs/>
                                    <w:sz w:val="28"/>
                                    <w:szCs w:val="28"/>
                                  </w:rPr>
                                </w:pPr>
                              </w:p>
                            </w:tc>
                            <w:tc>
                              <w:tcPr>
                                <w:tcW w:w="664" w:type="pct"/>
                                <w:tcMar>
                                  <w:bottom w:w="144" w:type="dxa"/>
                                </w:tcMar>
                              </w:tcPr>
                              <w:p w14:paraId="67D21B41" w14:textId="77777777" w:rsidR="00496101" w:rsidRPr="006C507D" w:rsidRDefault="00496101" w:rsidP="00E8497B">
                                <w:pPr>
                                  <w:pStyle w:val="Footer"/>
                                  <w:ind w:left="0"/>
                                  <w:rPr>
                                    <w:b/>
                                    <w:bCs/>
                                  </w:rPr>
                                </w:pPr>
                              </w:p>
                            </w:tc>
                            <w:tc>
                              <w:tcPr>
                                <w:tcW w:w="1667" w:type="pct"/>
                                <w:tcMar>
                                  <w:bottom w:w="144" w:type="dxa"/>
                                </w:tcMar>
                              </w:tcPr>
                              <w:p w14:paraId="026C6A94" w14:textId="03D1C4CA" w:rsidR="00496101" w:rsidRPr="006C507D" w:rsidRDefault="00A24678" w:rsidP="006C507D">
                                <w:pPr>
                                  <w:pStyle w:val="Footer"/>
                                  <w:rPr>
                                    <w:b/>
                                    <w:bCs/>
                                    <w:sz w:val="28"/>
                                    <w:szCs w:val="28"/>
                                  </w:rPr>
                                </w:pPr>
                                <w:r w:rsidRPr="006C507D">
                                  <w:rPr>
                                    <w:b/>
                                    <w:bCs/>
                                    <w:sz w:val="28"/>
                                    <w:szCs w:val="28"/>
                                  </w:rPr>
                                  <w:t xml:space="preserve">ID: </w:t>
                                </w:r>
                                <w:r w:rsidR="00BB5999" w:rsidRPr="00BB5999">
                                  <w:rPr>
                                    <w:b/>
                                    <w:bCs/>
                                    <w:sz w:val="28"/>
                                    <w:szCs w:val="28"/>
                                  </w:rPr>
                                  <w:t>s230035637</w:t>
                                </w:r>
                              </w:p>
                              <w:p w14:paraId="14415AB4" w14:textId="551907C1"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0E24D8" w:rsidRPr="000E24D8">
                                  <w:rPr>
                                    <w:b/>
                                    <w:bCs/>
                                    <w:sz w:val="28"/>
                                    <w:szCs w:val="28"/>
                                  </w:rPr>
                                  <w:t>S230019734</w:t>
                                </w:r>
                              </w:p>
                              <w:p w14:paraId="2A4161F1" w14:textId="5BA50468"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BA0024" w:rsidRPr="00BA0024">
                                  <w:rPr>
                                    <w:b/>
                                    <w:bCs/>
                                    <w:sz w:val="28"/>
                                    <w:szCs w:val="28"/>
                                  </w:rPr>
                                  <w:t>s220002526</w:t>
                                </w:r>
                              </w:p>
                              <w:p w14:paraId="29572E06" w14:textId="2E85E995"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EE261F" w:rsidRPr="00EE261F">
                                  <w:rPr>
                                    <w:b/>
                                    <w:bCs/>
                                    <w:sz w:val="28"/>
                                    <w:szCs w:val="28"/>
                                  </w:rPr>
                                  <w:t>S210033402</w:t>
                                </w:r>
                              </w:p>
                            </w:tc>
                          </w:tr>
                          <w:tr w:rsidR="00496101" w14:paraId="2394AE8A" w14:textId="77777777" w:rsidTr="000D70D7">
                            <w:trPr>
                              <w:trHeight w:hRule="exact" w:val="86"/>
                              <w:jc w:val="right"/>
                            </w:trPr>
                            <w:tc>
                              <w:tcPr>
                                <w:tcW w:w="2669" w:type="pct"/>
                                <w:shd w:val="clear" w:color="auto" w:fill="000000" w:themeFill="text1"/>
                              </w:tcPr>
                              <w:p w14:paraId="1A355AB0" w14:textId="77777777" w:rsidR="00496101" w:rsidRDefault="00496101" w:rsidP="000D70D7">
                                <w:pPr>
                                  <w:pStyle w:val="Footer"/>
                                  <w:ind w:left="0"/>
                                </w:pPr>
                              </w:p>
                            </w:tc>
                            <w:tc>
                              <w:tcPr>
                                <w:tcW w:w="664" w:type="pct"/>
                                <w:shd w:val="clear" w:color="auto" w:fill="000000" w:themeFill="text1"/>
                              </w:tcPr>
                              <w:p w14:paraId="0BE4C052" w14:textId="77777777" w:rsidR="00496101" w:rsidRDefault="00496101">
                                <w:pPr>
                                  <w:pStyle w:val="Footer"/>
                                </w:pPr>
                              </w:p>
                            </w:tc>
                            <w:tc>
                              <w:tcPr>
                                <w:tcW w:w="1667" w:type="pct"/>
                                <w:shd w:val="clear" w:color="auto" w:fill="000000" w:themeFill="text1"/>
                              </w:tcPr>
                              <w:p w14:paraId="61B2CDF9" w14:textId="77777777" w:rsidR="00496101" w:rsidRDefault="00496101">
                                <w:pPr>
                                  <w:pStyle w:val="Footer"/>
                                </w:pPr>
                              </w:p>
                            </w:tc>
                          </w:tr>
                        </w:tbl>
                        <w:p w14:paraId="19F898E3"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3728EC2F" w14:textId="77777777" w:rsidR="00496101" w:rsidRPr="00F55DC7" w:rsidRDefault="00496101">
      <w:pPr>
        <w:rPr>
          <w:rFonts w:ascii="Times New Roman" w:hAnsi="Times New Roman" w:cs="Times New Roman"/>
        </w:rPr>
        <w:sectPr w:rsidR="00496101" w:rsidRPr="00F55DC7" w:rsidSect="00CB00C4">
          <w:headerReference w:type="even" r:id="rId10"/>
          <w:headerReference w:type="default" r:id="rId11"/>
          <w:footerReference w:type="even" r:id="rId12"/>
          <w:footerReference w:type="default" r:id="rId13"/>
          <w:headerReference w:type="first" r:id="rId14"/>
          <w:footerReference w:type="first" r:id="rId15"/>
          <w:pgSz w:w="12240" w:h="15840" w:code="1"/>
          <w:pgMar w:top="1080" w:right="720" w:bottom="720" w:left="3096" w:header="1080" w:footer="720" w:gutter="0"/>
          <w:pgNumType w:fmt="lowerRoman" w:start="0"/>
          <w:cols w:space="708"/>
          <w:titlePg/>
          <w:docGrid w:linePitch="360"/>
        </w:sectPr>
      </w:pPr>
    </w:p>
    <w:p w14:paraId="37F99FB7" w14:textId="77777777"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7E7104BF" w14:textId="7777777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50D00859" w14:textId="77777777"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57DD2D00" w14:textId="77777777"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5B143DB4" w14:textId="77777777"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32900107" w14:textId="77777777"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59842CD4" w14:textId="77777777"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3EB89F33" w14:textId="7777777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4BC04DBB" w14:textId="77777777"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w:t>
      </w:r>
      <w:proofErr w:type="gramStart"/>
      <w:r w:rsidRPr="005A70E2">
        <w:rPr>
          <w:rFonts w:ascii="Times New Roman" w:hAnsi="Times New Roman" w:cs="Times New Roman"/>
          <w:sz w:val="24"/>
          <w:szCs w:val="24"/>
        </w:rPr>
        <w:t>1 :</w:t>
      </w:r>
      <w:proofErr w:type="gramEnd"/>
      <w:r w:rsidRPr="005A70E2">
        <w:rPr>
          <w:rFonts w:ascii="Times New Roman" w:hAnsi="Times New Roman" w:cs="Times New Roman"/>
          <w:sz w:val="24"/>
          <w:szCs w:val="24"/>
        </w:rPr>
        <w:t xml:space="preserve"> database design</w:t>
      </w:r>
    </w:p>
    <w:p w14:paraId="2B72CF7C" w14:textId="77777777"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6E8E85A3" w14:textId="77777777"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6CA9A3E4" w14:textId="77777777"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3014E66" w14:textId="77777777"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2429808A" w14:textId="77777777"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6734EDAC" w14:textId="77777777"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48EBA85" w14:textId="77777777"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229674C2" w14:textId="7777777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w:t>
      </w:r>
      <w:proofErr w:type="spellStart"/>
      <w:r w:rsidRPr="005A70E2">
        <w:rPr>
          <w:rFonts w:ascii="Times New Roman" w:hAnsi="Times New Roman" w:cs="Times New Roman"/>
          <w:sz w:val="24"/>
          <w:szCs w:val="24"/>
        </w:rPr>
        <w:t>Colab</w:t>
      </w:r>
      <w:proofErr w:type="spellEnd"/>
      <w:r w:rsidRPr="005A70E2">
        <w:rPr>
          <w:rFonts w:ascii="Times New Roman" w:hAnsi="Times New Roman" w:cs="Times New Roman"/>
          <w:sz w:val="24"/>
          <w:szCs w:val="24"/>
        </w:rPr>
        <w:t xml:space="preserve">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0109F472" w14:textId="7777777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75F37534" w14:textId="7777777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17E44A26"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2BFD555E"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30C0CE84" w14:textId="77777777"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6FBF6FD9" w14:textId="77777777"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37A5CC29"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E02CA80" w14:textId="77777777" w:rsidR="00C36C1D" w:rsidRDefault="00C36C1D" w:rsidP="00C36C1D">
                            <w:pPr>
                              <w:pStyle w:val="Quote"/>
                              <w:rPr>
                                <w:rStyle w:val="QuoteChar"/>
                                <w:i/>
                                <w:iCs/>
                              </w:rPr>
                            </w:pPr>
                            <w:r>
                              <w:rPr>
                                <w:rStyle w:val="QuoteChar"/>
                                <w:i/>
                                <w:iCs/>
                              </w:rPr>
                              <w:t>Learning Outcome(s):</w:t>
                            </w:r>
                          </w:p>
                          <w:p w14:paraId="0C1F653F" w14:textId="77777777" w:rsidR="00C36C1D" w:rsidRDefault="00C36C1D" w:rsidP="00C36C1D">
                            <w:pPr>
                              <w:rPr>
                                <w:i/>
                                <w:iCs/>
                                <w:color w:val="FF0000"/>
                              </w:rPr>
                            </w:pPr>
                          </w:p>
                          <w:p w14:paraId="2B7BE613" w14:textId="77777777"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4B36259E"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74DF982" w14:textId="77777777" w:rsidR="00C36C1D" w:rsidRPr="006F45E6" w:rsidRDefault="00C36C1D" w:rsidP="00C36C1D">
                            <w:pPr>
                              <w:rPr>
                                <w:color w:val="auto"/>
                                <w:sz w:val="24"/>
                                <w:szCs w:val="24"/>
                              </w:rPr>
                            </w:pPr>
                          </w:p>
                          <w:bookmarkEnd w:id="3"/>
                          <w:p w14:paraId="0569EBA3" w14:textId="77777777" w:rsidR="00C36C1D" w:rsidRPr="006F45E6" w:rsidRDefault="00C36C1D" w:rsidP="00C36C1D"/>
                          <w:p w14:paraId="4B8185FC" w14:textId="77777777" w:rsidR="00C36C1D" w:rsidRPr="006F45E6" w:rsidRDefault="00C36C1D" w:rsidP="00C36C1D"/>
                          <w:p w14:paraId="42FDF01C" w14:textId="77777777" w:rsidR="00C36C1D" w:rsidRPr="006F45E6" w:rsidRDefault="00C36C1D" w:rsidP="00C36C1D"/>
                          <w:p w14:paraId="22F13AAA" w14:textId="77777777" w:rsidR="00C36C1D" w:rsidRPr="006F45E6" w:rsidRDefault="00C36C1D" w:rsidP="00C36C1D"/>
                          <w:p w14:paraId="1B645318" w14:textId="77777777" w:rsidR="00C36C1D" w:rsidRPr="006F45E6" w:rsidRDefault="00C36C1D" w:rsidP="00C36C1D">
                            <w:pPr>
                              <w:jc w:val="center"/>
                              <w:rPr>
                                <w:b/>
                                <w:bCs/>
                              </w:rPr>
                            </w:pPr>
                          </w:p>
                          <w:p w14:paraId="72D47032"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37A5CC29"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3E02CA80" w14:textId="77777777" w:rsidR="00C36C1D" w:rsidRDefault="00C36C1D" w:rsidP="00C36C1D">
                      <w:pPr>
                        <w:pStyle w:val="Quote"/>
                        <w:rPr>
                          <w:rStyle w:val="QuoteChar"/>
                          <w:i/>
                          <w:iCs/>
                        </w:rPr>
                      </w:pPr>
                      <w:r>
                        <w:rPr>
                          <w:rStyle w:val="QuoteChar"/>
                          <w:i/>
                          <w:iCs/>
                        </w:rPr>
                        <w:t>Learning Outcome(s):</w:t>
                      </w:r>
                    </w:p>
                    <w:p w14:paraId="0C1F653F" w14:textId="77777777" w:rsidR="00C36C1D" w:rsidRDefault="00C36C1D" w:rsidP="00C36C1D">
                      <w:pPr>
                        <w:rPr>
                          <w:i/>
                          <w:iCs/>
                          <w:color w:val="FF0000"/>
                        </w:rPr>
                      </w:pPr>
                    </w:p>
                    <w:p w14:paraId="2B7BE613" w14:textId="77777777"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4B36259E"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74DF982" w14:textId="77777777" w:rsidR="00C36C1D" w:rsidRPr="006F45E6" w:rsidRDefault="00C36C1D" w:rsidP="00C36C1D">
                      <w:pPr>
                        <w:rPr>
                          <w:color w:val="auto"/>
                          <w:sz w:val="24"/>
                          <w:szCs w:val="24"/>
                        </w:rPr>
                      </w:pPr>
                    </w:p>
                    <w:bookmarkEnd w:id="4"/>
                    <w:p w14:paraId="0569EBA3" w14:textId="77777777" w:rsidR="00C36C1D" w:rsidRPr="006F45E6" w:rsidRDefault="00C36C1D" w:rsidP="00C36C1D"/>
                    <w:p w14:paraId="4B8185FC" w14:textId="77777777" w:rsidR="00C36C1D" w:rsidRPr="006F45E6" w:rsidRDefault="00C36C1D" w:rsidP="00C36C1D"/>
                    <w:p w14:paraId="42FDF01C" w14:textId="77777777" w:rsidR="00C36C1D" w:rsidRPr="006F45E6" w:rsidRDefault="00C36C1D" w:rsidP="00C36C1D"/>
                    <w:p w14:paraId="22F13AAA" w14:textId="77777777" w:rsidR="00C36C1D" w:rsidRPr="006F45E6" w:rsidRDefault="00C36C1D" w:rsidP="00C36C1D"/>
                    <w:p w14:paraId="1B645318" w14:textId="77777777" w:rsidR="00C36C1D" w:rsidRPr="006F45E6" w:rsidRDefault="00C36C1D" w:rsidP="00C36C1D">
                      <w:pPr>
                        <w:jc w:val="center"/>
                        <w:rPr>
                          <w:b/>
                          <w:bCs/>
                        </w:rPr>
                      </w:pPr>
                    </w:p>
                    <w:p w14:paraId="72D47032"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1E32C621"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1CE7A1DA" w14:textId="77777777"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7D38F511" w14:textId="77777777" w:rsidR="006C007A" w:rsidRDefault="006C007A" w:rsidP="006C007A">
      <w:pPr>
        <w:pStyle w:val="Heading1"/>
      </w:pPr>
      <w:r>
        <w:lastRenderedPageBreak/>
        <w:t>Task 1 – Database Design (6 Marks)</w:t>
      </w:r>
    </w:p>
    <w:p w14:paraId="0D1E9B5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6A393BEE"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 xml:space="preserve">A complete ER/EER </w:t>
      </w:r>
      <w:proofErr w:type="spellStart"/>
      <w:r w:rsidRPr="00F313D8">
        <w:rPr>
          <w:rFonts w:ascii="Times New Roman" w:hAnsi="Times New Roman" w:cs="Times New Roman"/>
          <w:sz w:val="24"/>
          <w:szCs w:val="24"/>
          <w:lang w:val="es-ES"/>
        </w:rPr>
        <w:t>diagram</w:t>
      </w:r>
      <w:proofErr w:type="spellEnd"/>
      <w:r w:rsidRPr="00F313D8">
        <w:rPr>
          <w:rFonts w:ascii="Times New Roman" w:hAnsi="Times New Roman" w:cs="Times New Roman"/>
          <w:sz w:val="24"/>
          <w:szCs w:val="24"/>
          <w:lang w:val="es-ES"/>
        </w:rPr>
        <w:t>.</w:t>
      </w:r>
    </w:p>
    <w:p w14:paraId="30BCFA92"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5CE57619"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69F08CB9"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4C5387C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3B8C865B" w14:textId="77777777" w:rsidR="001F7EA8" w:rsidRDefault="001F7EA8" w:rsidP="001F7EA8">
      <w:pPr>
        <w:pStyle w:val="Heading1"/>
      </w:pPr>
      <w:r>
        <w:lastRenderedPageBreak/>
        <w:t>Task 2 – Database Implementation (6 Marks)</w:t>
      </w:r>
    </w:p>
    <w:p w14:paraId="190B1938"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59D329BF"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14F56B4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2620D23E"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42E5363" w14:textId="77777777" w:rsidR="00712C79" w:rsidRDefault="00712C79" w:rsidP="00712C79">
      <w:pPr>
        <w:pStyle w:val="Heading1"/>
      </w:pPr>
      <w:r>
        <w:lastRenderedPageBreak/>
        <w:t>Task 3 – SQL Operations (6 Marks)</w:t>
      </w:r>
    </w:p>
    <w:p w14:paraId="1041E604" w14:textId="77777777"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4B21F441"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70A4426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6894F6C8"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35CC56DC"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7B2D079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9892B9D"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6E5ACDF8" w14:textId="77777777" w:rsidR="00FA7F6E" w:rsidRPr="006259D8"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2C9C9C2E" w14:textId="77777777" w:rsidR="006259D8" w:rsidRPr="006259D8" w:rsidRDefault="0090421C" w:rsidP="006259D8">
      <w:pPr>
        <w:pStyle w:val="Heading1"/>
      </w:pPr>
      <w:r>
        <w:lastRenderedPageBreak/>
        <w:t xml:space="preserve">Task 4 – </w:t>
      </w:r>
      <w:r w:rsidR="001E25A5">
        <w:t>Reflection</w:t>
      </w:r>
      <w:r>
        <w:t xml:space="preserve"> (2 Marks)</w:t>
      </w:r>
    </w:p>
    <w:p w14:paraId="0F205892"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66F293EE"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032208D3"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4BB947B1"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1E001E42"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05958300"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53CF533E"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3B94CDC"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p>
    <w:p w14:paraId="06C67DE0" w14:textId="77777777" w:rsidR="00B22A91" w:rsidRDefault="00B22A91" w:rsidP="00B22A91">
      <w:pPr>
        <w:pStyle w:val="Heading1"/>
      </w:pPr>
      <w:r>
        <w:lastRenderedPageBreak/>
        <w:t>Deliverables</w:t>
      </w:r>
    </w:p>
    <w:p w14:paraId="07D7A7B6"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7749A078"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w:t>
      </w:r>
      <w:proofErr w:type="spellStart"/>
      <w:r w:rsidRPr="00B22A91">
        <w:rPr>
          <w:rFonts w:ascii="Times New Roman" w:hAnsi="Times New Roman" w:cs="Times New Roman"/>
          <w:b/>
          <w:bCs/>
          <w:sz w:val="24"/>
          <w:szCs w:val="24"/>
        </w:rPr>
        <w:t>sql</w:t>
      </w:r>
      <w:proofErr w:type="spellEnd"/>
      <w:r w:rsidRPr="00B22A91">
        <w:rPr>
          <w:rFonts w:ascii="Times New Roman" w:hAnsi="Times New Roman" w:cs="Times New Roman"/>
          <w:b/>
          <w:bCs/>
          <w:sz w:val="24"/>
          <w:szCs w:val="24"/>
        </w:rPr>
        <w:t>)</w:t>
      </w:r>
      <w:r w:rsidRPr="00B22A91">
        <w:rPr>
          <w:rFonts w:ascii="Times New Roman" w:hAnsi="Times New Roman" w:cs="Times New Roman"/>
          <w:sz w:val="24"/>
          <w:szCs w:val="24"/>
        </w:rPr>
        <w:t xml:space="preserve"> – Complete SQL implementation of the project. </w:t>
      </w:r>
    </w:p>
    <w:p w14:paraId="5E9E1401"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172404E"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4719D74A" w14:textId="77777777"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4564FB8A"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4E12A5D0"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C6FFDBF"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 xml:space="preserve">Google </w:t>
      </w:r>
      <w:proofErr w:type="spellStart"/>
      <w:r w:rsidRPr="00EC2668">
        <w:rPr>
          <w:rFonts w:ascii="Times New Roman" w:hAnsi="Times New Roman" w:cs="Times New Roman"/>
          <w:sz w:val="24"/>
          <w:szCs w:val="24"/>
        </w:rPr>
        <w:t>Colab</w:t>
      </w:r>
      <w:proofErr w:type="spellEnd"/>
      <w:r w:rsidRPr="00EC2668">
        <w:rPr>
          <w:rFonts w:ascii="Times New Roman" w:hAnsi="Times New Roman" w:cs="Times New Roman"/>
          <w:sz w:val="24"/>
          <w:szCs w:val="24"/>
        </w:rPr>
        <w:t xml:space="preserve"> notebook (if applicable): [link]</w:t>
      </w:r>
    </w:p>
    <w:p w14:paraId="2F66526B" w14:textId="77777777" w:rsidR="00EC2668" w:rsidRPr="00B22A91" w:rsidRDefault="00EC2668" w:rsidP="00EC2668">
      <w:pPr>
        <w:spacing w:after="200" w:line="276" w:lineRule="auto"/>
        <w:ind w:left="720"/>
        <w:rPr>
          <w:rFonts w:ascii="Times New Roman" w:hAnsi="Times New Roman" w:cs="Times New Roman"/>
          <w:sz w:val="24"/>
          <w:szCs w:val="24"/>
        </w:rPr>
      </w:pPr>
    </w:p>
    <w:p w14:paraId="03749809" w14:textId="77777777" w:rsidR="00E022E6" w:rsidRPr="00FA7F6E" w:rsidRDefault="00E022E6" w:rsidP="00653ABD">
      <w:pPr>
        <w:rPr>
          <w:rFonts w:ascii="Times New Roman" w:hAnsi="Times New Roman" w:cs="Times New Roman"/>
          <w:sz w:val="24"/>
          <w:szCs w:val="24"/>
        </w:rPr>
      </w:pPr>
    </w:p>
    <w:p w14:paraId="2AF9377C" w14:textId="77777777" w:rsidR="00653ABD" w:rsidRPr="00653ABD" w:rsidRDefault="00653ABD" w:rsidP="00653ABD">
      <w:pPr>
        <w:rPr>
          <w:rFonts w:ascii="Times New Roman" w:hAnsi="Times New Roman" w:cs="Times New Roman"/>
          <w:sz w:val="40"/>
          <w:szCs w:val="40"/>
        </w:rPr>
      </w:pPr>
    </w:p>
    <w:p w14:paraId="35D25BF3" w14:textId="77777777" w:rsidR="008F4550" w:rsidRDefault="00000000">
      <w:r>
        <w:br w:type="page"/>
      </w:r>
    </w:p>
    <w:p w14:paraId="621E5331" w14:textId="77777777" w:rsidR="008F4550" w:rsidRDefault="00000000">
      <w:pPr>
        <w:pStyle w:val="Heading1"/>
      </w:pPr>
      <w:r>
        <w:lastRenderedPageBreak/>
        <w:t>Smart Clinic Database System - Progress Report</w:t>
      </w:r>
    </w:p>
    <w:p w14:paraId="406A5771" w14:textId="77777777" w:rsidR="008F4550" w:rsidRDefault="00000000">
      <w:pPr>
        <w:pStyle w:val="Heading1"/>
      </w:pPr>
      <w:r>
        <w:lastRenderedPageBreak/>
        <w:t>1. Work Completed During This Period</w:t>
      </w:r>
    </w:p>
    <w:p w14:paraId="4AA95F52" w14:textId="77777777" w:rsidR="008F4550" w:rsidRDefault="00000000">
      <w:r>
        <w:t>During this stage of the project, our team successfully completed the majority of the required work according to the project specifications.</w:t>
      </w:r>
    </w:p>
    <w:p w14:paraId="5EBA9B63" w14:textId="77777777" w:rsidR="008F4550" w:rsidRDefault="00000000">
      <w:pPr>
        <w:pStyle w:val="Heading2"/>
      </w:pPr>
      <w:r>
        <w:t>A. Database Design (Task 1)</w:t>
      </w:r>
    </w:p>
    <w:p w14:paraId="37E8138F" w14:textId="77777777" w:rsidR="008F4550" w:rsidRDefault="00000000">
      <w:pPr>
        <w:pStyle w:val="ListBullet"/>
      </w:pPr>
      <w:r>
        <w:t>Carefully analyzed the project requirements and identified all required entities for the Smart Clinic Database System.</w:t>
      </w:r>
    </w:p>
    <w:p w14:paraId="5D4332AF" w14:textId="77777777" w:rsidR="008F4550" w:rsidRDefault="00000000">
      <w:pPr>
        <w:pStyle w:val="ListBullet"/>
      </w:pPr>
      <w:r>
        <w:t>Designed a complete Enhanced Entity Relationship (EER) model that accurately represents the clinic's business processes.</w:t>
      </w:r>
    </w:p>
    <w:p w14:paraId="75FC4654" w14:textId="77777777" w:rsidR="008F4550" w:rsidRDefault="00000000">
      <w:pPr>
        <w:pStyle w:val="ListBullet"/>
      </w:pPr>
      <w:r>
        <w:t xml:space="preserve">Implemented a specialization/generalization hierarchy where </w:t>
      </w:r>
      <w:r>
        <w:rPr>
          <w:b/>
        </w:rPr>
        <w:t>Employee</w:t>
      </w:r>
      <w:r>
        <w:t xml:space="preserve"> serves as the superclass and </w:t>
      </w:r>
      <w:r>
        <w:rPr>
          <w:b/>
        </w:rPr>
        <w:t>Doctor</w:t>
      </w:r>
      <w:r>
        <w:t xml:space="preserve">, </w:t>
      </w:r>
      <w:r>
        <w:rPr>
          <w:b/>
        </w:rPr>
        <w:t>Nurse</w:t>
      </w:r>
      <w:r>
        <w:t xml:space="preserve">, and </w:t>
      </w:r>
      <w:r>
        <w:rPr>
          <w:b/>
        </w:rPr>
        <w:t>Receptionist</w:t>
      </w:r>
      <w:r>
        <w:t xml:space="preserve"> are subclasses.</w:t>
      </w:r>
    </w:p>
    <w:p w14:paraId="6A22EDCA" w14:textId="77777777" w:rsidR="008F4550" w:rsidRDefault="00000000">
      <w:pPr>
        <w:pStyle w:val="ListBullet"/>
      </w:pPr>
      <w:r>
        <w:t>Defined all entity attributes along with appropriate Primary Keys and Foreign Keys.</w:t>
      </w:r>
    </w:p>
    <w:p w14:paraId="5909402A" w14:textId="77777777" w:rsidR="008F4550" w:rsidRDefault="00000000">
      <w:pPr>
        <w:pStyle w:val="ListBullet"/>
      </w:pPr>
      <w:r>
        <w:t>Established all required relationships and cardinality constraints between entities.</w:t>
      </w:r>
    </w:p>
    <w:p w14:paraId="52EF66AB" w14:textId="77777777" w:rsidR="008F4550" w:rsidRDefault="00000000">
      <w:pPr>
        <w:pStyle w:val="ListBullet"/>
      </w:pPr>
      <w:r>
        <w:t>Converted the EER model into a normalized relational schema following Third Normal Form (3NF) to reduce redundancy and improve data consistency.</w:t>
      </w:r>
    </w:p>
    <w:p w14:paraId="45429F0A" w14:textId="77777777" w:rsidR="008F4550" w:rsidRDefault="00000000">
      <w:pPr>
        <w:pStyle w:val="Heading2"/>
      </w:pPr>
      <w:r>
        <w:t>B. Database Implementation (Task 2)</w:t>
      </w:r>
    </w:p>
    <w:p w14:paraId="27DC1235" w14:textId="77777777" w:rsidR="008F4550" w:rsidRDefault="00000000">
      <w:r>
        <w:t>The complete database has been implemented using MySQL.</w:t>
      </w:r>
    </w:p>
    <w:p w14:paraId="40B35159" w14:textId="77777777" w:rsidR="008F4550" w:rsidRDefault="00000000">
      <w:r>
        <w:t>The implementation includes:</w:t>
      </w:r>
    </w:p>
    <w:p w14:paraId="3A4491DC" w14:textId="77777777" w:rsidR="008F4550" w:rsidRDefault="00000000">
      <w:pPr>
        <w:pStyle w:val="ListBullet"/>
      </w:pPr>
      <w:r>
        <w:t xml:space="preserve">Creation of the </w:t>
      </w:r>
      <w:r>
        <w:rPr>
          <w:b/>
        </w:rPr>
        <w:t>SmartClinic</w:t>
      </w:r>
      <w:r>
        <w:t xml:space="preserve"> database.</w:t>
      </w:r>
    </w:p>
    <w:p w14:paraId="739C662E" w14:textId="77777777" w:rsidR="008F4550" w:rsidRDefault="00000000">
      <w:pPr>
        <w:pStyle w:val="ListBullet"/>
      </w:pPr>
      <w:r>
        <w:t>Creation of all required tables using appropriate SQL statements.</w:t>
      </w:r>
    </w:p>
    <w:p w14:paraId="5208FAEE" w14:textId="77777777" w:rsidR="008F4550" w:rsidRDefault="00000000">
      <w:pPr>
        <w:pStyle w:val="ListBullet"/>
      </w:pPr>
      <w:r>
        <w:t>Definition of all Primary Keys.</w:t>
      </w:r>
    </w:p>
    <w:p w14:paraId="3D8F5EFE" w14:textId="77777777" w:rsidR="008F4550" w:rsidRDefault="00000000">
      <w:pPr>
        <w:pStyle w:val="ListBullet"/>
      </w:pPr>
      <w:r>
        <w:t>Definition of all Foreign Keys.</w:t>
      </w:r>
    </w:p>
    <w:p w14:paraId="403C0AA5" w14:textId="77777777" w:rsidR="008F4550" w:rsidRDefault="00000000">
      <w:pPr>
        <w:pStyle w:val="ListBullet"/>
      </w:pPr>
      <w:r>
        <w:t>Implementation of NOT NULL constraints.</w:t>
      </w:r>
    </w:p>
    <w:p w14:paraId="5A7123A6" w14:textId="77777777" w:rsidR="008F4550" w:rsidRDefault="00000000">
      <w:pPr>
        <w:pStyle w:val="ListBullet"/>
      </w:pPr>
      <w:r>
        <w:t>Implementation of UNIQUE constraints.</w:t>
      </w:r>
    </w:p>
    <w:p w14:paraId="41716AA0" w14:textId="77777777" w:rsidR="008F4550" w:rsidRDefault="00000000">
      <w:pPr>
        <w:pStyle w:val="ListBullet"/>
      </w:pPr>
      <w:r>
        <w:t>Implementation of CHECK constraints where applicable.</w:t>
      </w:r>
    </w:p>
    <w:p w14:paraId="3714555E" w14:textId="77777777" w:rsidR="008F4550" w:rsidRDefault="00000000">
      <w:pPr>
        <w:pStyle w:val="ListBullet"/>
      </w:pPr>
      <w:r>
        <w:t>Proper use of AUTO_INCREMENT for identifier fields.</w:t>
      </w:r>
    </w:p>
    <w:p w14:paraId="221BB770" w14:textId="77777777" w:rsidR="008F4550" w:rsidRDefault="00000000">
      <w:pPr>
        <w:pStyle w:val="ListBullet"/>
      </w:pPr>
      <w:r>
        <w:t>Verification of referential integrity across all relationships.</w:t>
      </w:r>
    </w:p>
    <w:p w14:paraId="1C5917AF" w14:textId="77777777" w:rsidR="008F4550" w:rsidRDefault="00000000">
      <w:r>
        <w:t>The implemented database consists of the following tables:</w:t>
      </w:r>
    </w:p>
    <w:p w14:paraId="20EE5FCE" w14:textId="77777777" w:rsidR="008F4550" w:rsidRDefault="00000000">
      <w:pPr>
        <w:pStyle w:val="ListBullet"/>
      </w:pPr>
      <w:r>
        <w:t>Employee</w:t>
      </w:r>
    </w:p>
    <w:p w14:paraId="73DE2365" w14:textId="77777777" w:rsidR="008F4550" w:rsidRDefault="00000000">
      <w:pPr>
        <w:pStyle w:val="ListBullet"/>
      </w:pPr>
      <w:r>
        <w:t>Doctor</w:t>
      </w:r>
    </w:p>
    <w:p w14:paraId="2C00D76C" w14:textId="77777777" w:rsidR="008F4550" w:rsidRDefault="00000000">
      <w:pPr>
        <w:pStyle w:val="ListBullet"/>
      </w:pPr>
      <w:r>
        <w:t>Nurse</w:t>
      </w:r>
    </w:p>
    <w:p w14:paraId="37551C48" w14:textId="77777777" w:rsidR="008F4550" w:rsidRDefault="00000000">
      <w:pPr>
        <w:pStyle w:val="ListBullet"/>
      </w:pPr>
      <w:r>
        <w:t>Receptionist</w:t>
      </w:r>
    </w:p>
    <w:p w14:paraId="572ACC06" w14:textId="77777777" w:rsidR="008F4550" w:rsidRDefault="00000000">
      <w:pPr>
        <w:pStyle w:val="ListBullet"/>
      </w:pPr>
      <w:r>
        <w:t>Department</w:t>
      </w:r>
    </w:p>
    <w:p w14:paraId="1FE1E22A" w14:textId="77777777" w:rsidR="008F4550" w:rsidRDefault="00000000">
      <w:pPr>
        <w:pStyle w:val="ListBullet"/>
      </w:pPr>
      <w:r>
        <w:lastRenderedPageBreak/>
        <w:t>Patient</w:t>
      </w:r>
    </w:p>
    <w:p w14:paraId="37AE32E2" w14:textId="77777777" w:rsidR="008F4550" w:rsidRDefault="00000000">
      <w:pPr>
        <w:pStyle w:val="ListBullet"/>
      </w:pPr>
      <w:r>
        <w:t>Appointment</w:t>
      </w:r>
    </w:p>
    <w:p w14:paraId="30E2E8D6" w14:textId="77777777" w:rsidR="008F4550" w:rsidRDefault="00000000">
      <w:pPr>
        <w:pStyle w:val="ListBullet"/>
      </w:pPr>
      <w:r>
        <w:t>Treatment</w:t>
      </w:r>
    </w:p>
    <w:p w14:paraId="0C0B2054" w14:textId="77777777" w:rsidR="008F4550" w:rsidRDefault="00000000">
      <w:pPr>
        <w:pStyle w:val="ListBullet"/>
      </w:pPr>
      <w:r>
        <w:t>Appointment_Treatment</w:t>
      </w:r>
    </w:p>
    <w:p w14:paraId="21E3EE0A" w14:textId="77777777" w:rsidR="008F4550" w:rsidRDefault="00000000">
      <w:pPr>
        <w:pStyle w:val="ListBullet"/>
      </w:pPr>
      <w:r>
        <w:t>Medicine</w:t>
      </w:r>
    </w:p>
    <w:p w14:paraId="402FBFF6" w14:textId="77777777" w:rsidR="008F4550" w:rsidRDefault="00000000">
      <w:pPr>
        <w:pStyle w:val="ListBullet"/>
      </w:pPr>
      <w:r>
        <w:t>Prescription</w:t>
      </w:r>
    </w:p>
    <w:p w14:paraId="02E42167" w14:textId="77777777" w:rsidR="008F4550" w:rsidRDefault="00000000">
      <w:pPr>
        <w:pStyle w:val="ListBullet"/>
      </w:pPr>
      <w:r>
        <w:t>Prescription_Detail</w:t>
      </w:r>
    </w:p>
    <w:p w14:paraId="04E22884" w14:textId="77777777" w:rsidR="008F4550" w:rsidRDefault="00000000">
      <w:pPr>
        <w:pStyle w:val="ListBullet"/>
      </w:pPr>
      <w:r>
        <w:t>Payment</w:t>
      </w:r>
    </w:p>
    <w:p w14:paraId="7338F6FE" w14:textId="77777777" w:rsidR="008F4550" w:rsidRDefault="00000000">
      <w:r>
        <w:t>Sample data has been inserted into every main table, with at least five records where required by the project specification.</w:t>
      </w:r>
    </w:p>
    <w:p w14:paraId="6B685118" w14:textId="77777777" w:rsidR="008F4550" w:rsidRDefault="00000000">
      <w:pPr>
        <w:pStyle w:val="Heading2"/>
      </w:pPr>
      <w:r>
        <w:t>C. SQL Operations (Task 3)</w:t>
      </w:r>
    </w:p>
    <w:p w14:paraId="1BFBE6C1" w14:textId="77777777" w:rsidR="008F4550" w:rsidRDefault="00000000">
      <w:r>
        <w:t>The required SQL operations have been successfully implemented and tested.</w:t>
      </w:r>
    </w:p>
    <w:p w14:paraId="29D03648" w14:textId="77777777" w:rsidR="008F4550" w:rsidRDefault="00000000">
      <w:r>
        <w:t>Completed operations include:</w:t>
      </w:r>
    </w:p>
    <w:p w14:paraId="33BF3C87" w14:textId="77777777" w:rsidR="008F4550" w:rsidRDefault="00000000">
      <w:pPr>
        <w:pStyle w:val="ListBullet"/>
      </w:pPr>
      <w:r>
        <w:t>SELECT statements</w:t>
      </w:r>
    </w:p>
    <w:p w14:paraId="4A81CEC0" w14:textId="77777777" w:rsidR="008F4550" w:rsidRDefault="00000000">
      <w:pPr>
        <w:pStyle w:val="ListBullet"/>
      </w:pPr>
      <w:r>
        <w:t>JOIN queries</w:t>
      </w:r>
    </w:p>
    <w:p w14:paraId="70E56F11" w14:textId="77777777" w:rsidR="008F4550" w:rsidRDefault="00000000">
      <w:pPr>
        <w:pStyle w:val="ListBullet"/>
      </w:pPr>
      <w:r>
        <w:t>Nested (Subquery) statements</w:t>
      </w:r>
    </w:p>
    <w:p w14:paraId="2CE2DEC8" w14:textId="77777777" w:rsidR="008F4550" w:rsidRDefault="00000000">
      <w:pPr>
        <w:pStyle w:val="ListBullet"/>
      </w:pPr>
      <w:r>
        <w:t>Aggregate Functions with GROUP BY</w:t>
      </w:r>
    </w:p>
    <w:p w14:paraId="16895F06" w14:textId="77777777" w:rsidR="008F4550" w:rsidRDefault="00000000">
      <w:pPr>
        <w:pStyle w:val="ListBullet"/>
      </w:pPr>
      <w:r>
        <w:t>UPDATE statements</w:t>
      </w:r>
    </w:p>
    <w:p w14:paraId="2F0F1DC8" w14:textId="77777777" w:rsidR="008F4550" w:rsidRDefault="00000000">
      <w:pPr>
        <w:pStyle w:val="ListBullet"/>
      </w:pPr>
      <w:r>
        <w:t>DELETE statements</w:t>
      </w:r>
    </w:p>
    <w:p w14:paraId="71F648C3" w14:textId="77777777" w:rsidR="008F4550" w:rsidRDefault="00000000">
      <w:pPr>
        <w:pStyle w:val="ListBullet"/>
      </w:pPr>
      <w:r>
        <w:t>VIEW creation</w:t>
      </w:r>
    </w:p>
    <w:p w14:paraId="10524925" w14:textId="77777777" w:rsidR="008F4550" w:rsidRDefault="00000000">
      <w:pPr>
        <w:pStyle w:val="ListBullet"/>
      </w:pPr>
      <w:r>
        <w:t>TRIGGER creation</w:t>
      </w:r>
    </w:p>
    <w:p w14:paraId="3FCCBDEC" w14:textId="77777777" w:rsidR="008F4550" w:rsidRDefault="00000000">
      <w:r>
        <w:t>All SQL statements were executed successfully in MySQL and produced the expected results.</w:t>
      </w:r>
    </w:p>
    <w:p w14:paraId="2C9EEA64" w14:textId="77777777" w:rsidR="008F4550" w:rsidRDefault="00000000">
      <w:pPr>
        <w:pStyle w:val="Heading1"/>
      </w:pPr>
      <w:r>
        <w:lastRenderedPageBreak/>
        <w:t>2. Key Design Decision</w:t>
      </w:r>
    </w:p>
    <w:p w14:paraId="6792C821" w14:textId="77777777" w:rsidR="008F4550" w:rsidRDefault="00000000">
      <w:r>
        <w:t>One of the most important design decisions made during this project was implementing a specialization/generalization hierarchy for employees.</w:t>
      </w:r>
    </w:p>
    <w:p w14:paraId="051496F9" w14:textId="77777777" w:rsidR="008F4550" w:rsidRDefault="00000000">
      <w:r>
        <w:t>Initially, the team considered storing all employee information inside a single Employee table. However, this approach would have required numerous nullable columns for role-specific information, resulting in redundant data and reduced normalization.</w:t>
      </w:r>
    </w:p>
    <w:p w14:paraId="01F0810A" w14:textId="77777777" w:rsidR="008F4550" w:rsidRDefault="00000000">
      <w:r>
        <w:t xml:space="preserve">Instead, the team designed </w:t>
      </w:r>
      <w:r>
        <w:rPr>
          <w:b/>
        </w:rPr>
        <w:t>Employee</w:t>
      </w:r>
      <w:r>
        <w:t xml:space="preserve"> as the superclass and </w:t>
      </w:r>
      <w:r>
        <w:rPr>
          <w:b/>
        </w:rPr>
        <w:t>Doctor</w:t>
      </w:r>
      <w:r>
        <w:t xml:space="preserve">, </w:t>
      </w:r>
      <w:r>
        <w:rPr>
          <w:b/>
        </w:rPr>
        <w:t>Nurse</w:t>
      </w:r>
      <w:r>
        <w:t xml:space="preserve">, and </w:t>
      </w:r>
      <w:r>
        <w:rPr>
          <w:b/>
        </w:rPr>
        <w:t>Receptionist</w:t>
      </w:r>
      <w:r>
        <w:t xml:space="preserve"> as specialized subclasses.</w:t>
      </w:r>
    </w:p>
    <w:p w14:paraId="0293010D" w14:textId="77777777" w:rsidR="008F4550" w:rsidRDefault="00000000">
      <w:r>
        <w:t>This design provides several advantages:</w:t>
      </w:r>
    </w:p>
    <w:p w14:paraId="5C9C0DD7" w14:textId="77777777" w:rsidR="008F4550" w:rsidRDefault="00000000">
      <w:pPr>
        <w:pStyle w:val="ListBullet"/>
      </w:pPr>
      <w:r>
        <w:t>Eliminates redundant data.</w:t>
      </w:r>
    </w:p>
    <w:p w14:paraId="69CBD1D5" w14:textId="77777777" w:rsidR="008F4550" w:rsidRDefault="00000000">
      <w:pPr>
        <w:pStyle w:val="ListBullet"/>
      </w:pPr>
      <w:r>
        <w:t>Improves database normalization.</w:t>
      </w:r>
    </w:p>
    <w:p w14:paraId="4B3DBDAE" w14:textId="77777777" w:rsidR="008F4550" w:rsidRDefault="00000000">
      <w:pPr>
        <w:pStyle w:val="ListBullet"/>
      </w:pPr>
      <w:r>
        <w:t>Preserves referential integrity.</w:t>
      </w:r>
    </w:p>
    <w:p w14:paraId="1AA2AC3B" w14:textId="77777777" w:rsidR="008F4550" w:rsidRDefault="00000000">
      <w:pPr>
        <w:pStyle w:val="ListBullet"/>
      </w:pPr>
      <w:r>
        <w:t>Makes future expansion easier.</w:t>
      </w:r>
    </w:p>
    <w:p w14:paraId="6DB61C1D" w14:textId="77777777" w:rsidR="008F4550" w:rsidRDefault="00000000">
      <w:pPr>
        <w:pStyle w:val="ListBullet"/>
      </w:pPr>
      <w:r>
        <w:t>Accurately models the real-world organizational structure of the clinic.</w:t>
      </w:r>
    </w:p>
    <w:p w14:paraId="7E6165B7" w14:textId="77777777" w:rsidR="008F4550" w:rsidRDefault="00000000">
      <w:pPr>
        <w:pStyle w:val="ListBullet"/>
      </w:pPr>
      <w:r>
        <w:t>Fully satisfies the EER specialization/generalization requirement specified in the project instructions.</w:t>
      </w:r>
    </w:p>
    <w:p w14:paraId="79880DF2" w14:textId="77777777" w:rsidR="008F4550" w:rsidRDefault="00000000">
      <w:r>
        <w:t>Although this design requires additional JOIN operations when retrieving employee information, the benefits in terms of scalability, maintainability, and data integrity significantly outweigh this minor complexity.</w:t>
      </w:r>
    </w:p>
    <w:p w14:paraId="738BEF7A" w14:textId="77777777" w:rsidR="008F4550" w:rsidRDefault="00000000">
      <w:pPr>
        <w:pStyle w:val="Heading1"/>
      </w:pPr>
      <w:r>
        <w:lastRenderedPageBreak/>
        <w:t>3. Challenge Encountered</w:t>
      </w:r>
    </w:p>
    <w:p w14:paraId="5A6F112E" w14:textId="77777777" w:rsidR="008F4550" w:rsidRDefault="00000000">
      <w:r>
        <w:t xml:space="preserve">One of the main challenges during the project was designing the many-to-many relationship between </w:t>
      </w:r>
      <w:r>
        <w:rPr>
          <w:b/>
        </w:rPr>
        <w:t>Appointment</w:t>
      </w:r>
      <w:r>
        <w:t xml:space="preserve"> and </w:t>
      </w:r>
      <w:r>
        <w:rPr>
          <w:b/>
        </w:rPr>
        <w:t>Treatment</w:t>
      </w:r>
      <w:r>
        <w:t>.</w:t>
      </w:r>
    </w:p>
    <w:p w14:paraId="71F30745" w14:textId="77777777" w:rsidR="008F4550" w:rsidRDefault="00000000">
      <w:r>
        <w:t>Initially, it was unclear how multiple treatments could be assigned to a single appointment while also allowing the same treatment to be associated with multiple appointments.</w:t>
      </w:r>
    </w:p>
    <w:p w14:paraId="136AE20C" w14:textId="77777777" w:rsidR="008F4550" w:rsidRDefault="00000000">
      <w:r>
        <w:t xml:space="preserve">After reviewing the database requirements and normalization principles, the team resolved this issue by introducing the </w:t>
      </w:r>
      <w:r>
        <w:rPr>
          <w:b/>
        </w:rPr>
        <w:t>Appointment_Treatment</w:t>
      </w:r>
      <w:r>
        <w:t xml:space="preserve"> junction table.</w:t>
      </w:r>
    </w:p>
    <w:p w14:paraId="066EA321" w14:textId="77777777" w:rsidR="008F4550" w:rsidRDefault="00000000">
      <w:r>
        <w:t>This table uses a composite primary key consisting of:</w:t>
      </w:r>
    </w:p>
    <w:p w14:paraId="5D74E860" w14:textId="77777777" w:rsidR="008F4550" w:rsidRDefault="00000000">
      <w:pPr>
        <w:pStyle w:val="ListBullet"/>
      </w:pPr>
      <w:r>
        <w:t>appointment_id</w:t>
      </w:r>
    </w:p>
    <w:p w14:paraId="69039E56" w14:textId="77777777" w:rsidR="008F4550" w:rsidRDefault="00000000">
      <w:pPr>
        <w:pStyle w:val="ListBullet"/>
      </w:pPr>
      <w:r>
        <w:t>treatment_id</w:t>
      </w:r>
    </w:p>
    <w:p w14:paraId="4ADE45EC" w14:textId="77777777" w:rsidR="008F4550" w:rsidRDefault="00000000">
      <w:r>
        <w:t>This solution successfully eliminated data redundancy, preserved referential integrity, and allowed the database to support flexible treatment assignments while maintaining normalization.</w:t>
      </w:r>
    </w:p>
    <w:p w14:paraId="4C2D522A" w14:textId="77777777" w:rsidR="008F4550" w:rsidRDefault="00000000">
      <w:r>
        <w:t>Another challenge involved ensuring that all foreign key relationships were created in the correct order during database implementation. This was resolved by carefully organizing the table creation sequence and verifying all constraints before inserting sample data.</w:t>
      </w:r>
    </w:p>
    <w:p w14:paraId="01B5F086" w14:textId="77777777" w:rsidR="008F4550" w:rsidRDefault="00000000">
      <w:pPr>
        <w:pStyle w:val="Heading1"/>
      </w:pPr>
      <w:r>
        <w:lastRenderedPageBreak/>
        <w:t>4. Remaining Work</w:t>
      </w:r>
    </w:p>
    <w:p w14:paraId="3BD9014C" w14:textId="77777777" w:rsidR="008F4550" w:rsidRDefault="00000000">
      <w:r>
        <w:t>At this stage, the database implementation is complete. The remaining tasks focus mainly on documentation and final project preparation.</w:t>
      </w:r>
    </w:p>
    <w:p w14:paraId="0F13986E" w14:textId="77777777" w:rsidR="008F4550" w:rsidRDefault="00000000">
      <w:r>
        <w:t>The remaining work includes:</w:t>
      </w:r>
    </w:p>
    <w:p w14:paraId="7DCB79F1" w14:textId="77777777" w:rsidR="008F4550" w:rsidRDefault="00000000">
      <w:pPr>
        <w:pStyle w:val="ListNumber"/>
      </w:pPr>
      <w:r>
        <w:t>Capture screenshots of all populated database tables using MySQL Workbench.</w:t>
      </w:r>
    </w:p>
    <w:p w14:paraId="0212056C" w14:textId="77777777" w:rsidR="008F4550" w:rsidRDefault="00000000">
      <w:pPr>
        <w:pStyle w:val="ListNumber"/>
      </w:pPr>
      <w:r>
        <w:t>Capture screenshots showing the execution and output of every required SQL query.</w:t>
      </w:r>
    </w:p>
    <w:p w14:paraId="08669EE2" w14:textId="77777777" w:rsidR="008F4550" w:rsidRDefault="00000000">
      <w:pPr>
        <w:pStyle w:val="ListNumber"/>
      </w:pPr>
      <w:r>
        <w:t>Insert the screenshots into the final project report with appropriate explanations.</w:t>
      </w:r>
    </w:p>
    <w:p w14:paraId="63EA02BE" w14:textId="77777777" w:rsidR="008F4550" w:rsidRDefault="00000000">
      <w:pPr>
        <w:pStyle w:val="ListNumber"/>
      </w:pPr>
      <w:r>
        <w:t>Complete the Reflection section (300–500 words).</w:t>
      </w:r>
    </w:p>
    <w:p w14:paraId="23781E2A" w14:textId="77777777" w:rsidR="008F4550" w:rsidRDefault="00000000">
      <w:pPr>
        <w:pStyle w:val="ListNumber"/>
      </w:pPr>
      <w:r>
        <w:t>Upload the complete SQL script to the GitHub repository.</w:t>
      </w:r>
    </w:p>
    <w:p w14:paraId="5229F212" w14:textId="77777777" w:rsidR="008F4550" w:rsidRDefault="00000000">
      <w:pPr>
        <w:pStyle w:val="ListNumber"/>
      </w:pPr>
      <w:r>
        <w:t>Verify that all project deliverables fully satisfy the assignment requirements.</w:t>
      </w:r>
    </w:p>
    <w:p w14:paraId="2E387AF3" w14:textId="77777777" w:rsidR="008F4550" w:rsidRDefault="00000000">
      <w:pPr>
        <w:pStyle w:val="ListNumber"/>
      </w:pPr>
      <w:r>
        <w:t>Prepare the final PDF report for submission.</w:t>
      </w:r>
    </w:p>
    <w:p w14:paraId="47D19105" w14:textId="77777777" w:rsidR="008F4550" w:rsidRDefault="00000000">
      <w:pPr>
        <w:pStyle w:val="Heading1"/>
      </w:pPr>
      <w:r>
        <w:lastRenderedPageBreak/>
        <w:t>5. Group Members and Contributions</w:t>
      </w:r>
    </w:p>
    <w:p w14:paraId="4DB5575D" w14:textId="4D3EF5F3" w:rsidR="008F4550" w:rsidRPr="00F14C42" w:rsidRDefault="00000000">
      <w:pPr>
        <w:pStyle w:val="Heading2"/>
      </w:pPr>
      <w:r>
        <w:t xml:space="preserve">Student </w:t>
      </w:r>
      <w:proofErr w:type="gramStart"/>
      <w:r>
        <w:t xml:space="preserve">Name </w:t>
      </w:r>
      <w:r w:rsidR="00F14C42">
        <w:t>:</w:t>
      </w:r>
      <w:proofErr w:type="gramEnd"/>
      <w:r w:rsidR="00F14C42" w:rsidRPr="00F14C42">
        <w:rPr>
          <w:sz w:val="22"/>
        </w:rPr>
        <w:t xml:space="preserve"> </w:t>
      </w:r>
      <w:proofErr w:type="spellStart"/>
      <w:r w:rsidR="00F14C42">
        <w:rPr>
          <w:sz w:val="22"/>
        </w:rPr>
        <w:t>Hanadi</w:t>
      </w:r>
      <w:proofErr w:type="spellEnd"/>
      <w:r w:rsidR="00F14C42">
        <w:rPr>
          <w:sz w:val="22"/>
        </w:rPr>
        <w:t xml:space="preserve"> Abdullah </w:t>
      </w:r>
      <w:proofErr w:type="spellStart"/>
      <w:r w:rsidR="00F14C42">
        <w:rPr>
          <w:sz w:val="22"/>
        </w:rPr>
        <w:t>Alshehri</w:t>
      </w:r>
      <w:proofErr w:type="spellEnd"/>
    </w:p>
    <w:p w14:paraId="40E56FDD" w14:textId="77777777" w:rsidR="008F4550" w:rsidRDefault="00000000">
      <w:pPr>
        <w:pStyle w:val="ListBullet"/>
      </w:pPr>
      <w:r>
        <w:t>Database requirements analysis.</w:t>
      </w:r>
    </w:p>
    <w:p w14:paraId="3D014C66" w14:textId="77777777" w:rsidR="008F4550" w:rsidRDefault="00000000">
      <w:pPr>
        <w:pStyle w:val="ListBullet"/>
      </w:pPr>
      <w:r>
        <w:t>Entity identification.</w:t>
      </w:r>
    </w:p>
    <w:p w14:paraId="75DCBA18" w14:textId="77777777" w:rsidR="008F4550" w:rsidRDefault="00000000">
      <w:pPr>
        <w:pStyle w:val="ListBullet"/>
      </w:pPr>
      <w:r>
        <w:t>ER/EER diagram design.</w:t>
      </w:r>
    </w:p>
    <w:p w14:paraId="2FDC3124" w14:textId="77777777" w:rsidR="008F4550" w:rsidRDefault="00000000">
      <w:pPr>
        <w:pStyle w:val="ListBullet"/>
      </w:pPr>
      <w:r>
        <w:t>Relationship and cardinality analysis.</w:t>
      </w:r>
    </w:p>
    <w:p w14:paraId="2D5606D3" w14:textId="77777777" w:rsidR="008F4550" w:rsidRDefault="00000000">
      <w:pPr>
        <w:pStyle w:val="ListBullet"/>
      </w:pPr>
      <w:r>
        <w:t>Relational schema preparation.</w:t>
      </w:r>
    </w:p>
    <w:p w14:paraId="585090D6" w14:textId="1C108D34" w:rsidR="008F4550" w:rsidRDefault="00000000">
      <w:pPr>
        <w:pStyle w:val="Heading2"/>
      </w:pPr>
      <w:r>
        <w:t xml:space="preserve">Student </w:t>
      </w:r>
      <w:proofErr w:type="gramStart"/>
      <w:r>
        <w:t xml:space="preserve">Name </w:t>
      </w:r>
      <w:r w:rsidR="004B729A">
        <w:t>:</w:t>
      </w:r>
      <w:proofErr w:type="gramEnd"/>
      <w:r w:rsidR="004B729A">
        <w:t xml:space="preserve"> </w:t>
      </w:r>
      <w:r w:rsidR="004B729A">
        <w:rPr>
          <w:sz w:val="22"/>
        </w:rPr>
        <w:t xml:space="preserve">Sakinah Ali </w:t>
      </w:r>
      <w:proofErr w:type="spellStart"/>
      <w:r w:rsidR="004B729A">
        <w:rPr>
          <w:sz w:val="22"/>
        </w:rPr>
        <w:t>Almuhaini</w:t>
      </w:r>
      <w:proofErr w:type="spellEnd"/>
    </w:p>
    <w:p w14:paraId="25D146D3" w14:textId="77777777" w:rsidR="008F4550" w:rsidRDefault="00000000">
      <w:pPr>
        <w:pStyle w:val="ListBullet"/>
      </w:pPr>
      <w:r>
        <w:t>Database implementation in MySQL.</w:t>
      </w:r>
    </w:p>
    <w:p w14:paraId="6896C166" w14:textId="77777777" w:rsidR="008F4550" w:rsidRDefault="00000000">
      <w:pPr>
        <w:pStyle w:val="ListBullet"/>
      </w:pPr>
      <w:r>
        <w:t>Table creation.</w:t>
      </w:r>
    </w:p>
    <w:p w14:paraId="7A866175" w14:textId="77777777" w:rsidR="008F4550" w:rsidRDefault="00000000">
      <w:pPr>
        <w:pStyle w:val="ListBullet"/>
      </w:pPr>
      <w:r>
        <w:t>Primary and Foreign Key implementation.</w:t>
      </w:r>
    </w:p>
    <w:p w14:paraId="1055CBEE" w14:textId="77777777" w:rsidR="008F4550" w:rsidRDefault="00000000">
      <w:pPr>
        <w:pStyle w:val="ListBullet"/>
      </w:pPr>
      <w:r>
        <w:t>Constraint configuration.</w:t>
      </w:r>
    </w:p>
    <w:p w14:paraId="467D17D7" w14:textId="77777777" w:rsidR="008F4550" w:rsidRDefault="00000000">
      <w:pPr>
        <w:pStyle w:val="ListBullet"/>
      </w:pPr>
      <w:r>
        <w:t>Data insertion and integrity testing.</w:t>
      </w:r>
    </w:p>
    <w:p w14:paraId="48087DA7" w14:textId="39760BA8" w:rsidR="008F4550" w:rsidRDefault="00000000">
      <w:pPr>
        <w:pStyle w:val="Heading2"/>
      </w:pPr>
      <w:r>
        <w:t xml:space="preserve">Student </w:t>
      </w:r>
      <w:proofErr w:type="gramStart"/>
      <w:r>
        <w:t xml:space="preserve">Name </w:t>
      </w:r>
      <w:r w:rsidR="00A35121">
        <w:t>:</w:t>
      </w:r>
      <w:proofErr w:type="gramEnd"/>
      <w:r w:rsidR="00A35121">
        <w:t xml:space="preserve"> </w:t>
      </w:r>
      <w:r w:rsidR="00A35121">
        <w:rPr>
          <w:sz w:val="22"/>
        </w:rPr>
        <w:t xml:space="preserve">Sarah </w:t>
      </w:r>
      <w:proofErr w:type="spellStart"/>
      <w:r w:rsidR="00A35121">
        <w:rPr>
          <w:sz w:val="22"/>
        </w:rPr>
        <w:t>hadi</w:t>
      </w:r>
      <w:proofErr w:type="spellEnd"/>
      <w:r w:rsidR="00A35121">
        <w:rPr>
          <w:sz w:val="22"/>
        </w:rPr>
        <w:t xml:space="preserve"> </w:t>
      </w:r>
      <w:proofErr w:type="spellStart"/>
      <w:r w:rsidR="00A35121">
        <w:rPr>
          <w:sz w:val="22"/>
        </w:rPr>
        <w:t>alyami</w:t>
      </w:r>
      <w:proofErr w:type="spellEnd"/>
    </w:p>
    <w:p w14:paraId="08C954C0" w14:textId="77777777" w:rsidR="008F4550" w:rsidRDefault="00000000">
      <w:pPr>
        <w:pStyle w:val="ListBullet"/>
      </w:pPr>
      <w:r>
        <w:t>Development of SQL queries.</w:t>
      </w:r>
    </w:p>
    <w:p w14:paraId="2EC4FE80" w14:textId="77777777" w:rsidR="008F4550" w:rsidRDefault="00000000">
      <w:pPr>
        <w:pStyle w:val="ListBullet"/>
      </w:pPr>
      <w:r>
        <w:t>Creation of SELECT, JOIN, Nested Queries, Aggregate Queries, UPDATE and DELETE statements.</w:t>
      </w:r>
    </w:p>
    <w:p w14:paraId="5664498B" w14:textId="77777777" w:rsidR="008F4550" w:rsidRDefault="00000000">
      <w:pPr>
        <w:pStyle w:val="ListBullet"/>
      </w:pPr>
      <w:r>
        <w:t>Development and testing of the VIEW.</w:t>
      </w:r>
    </w:p>
    <w:p w14:paraId="6066398D" w14:textId="77777777" w:rsidR="008F4550" w:rsidRDefault="00000000">
      <w:pPr>
        <w:pStyle w:val="ListBullet"/>
      </w:pPr>
      <w:r>
        <w:t>Development and testing of the TRIGGER.</w:t>
      </w:r>
    </w:p>
    <w:p w14:paraId="4CBAD12E" w14:textId="05A77EFB" w:rsidR="008F4550" w:rsidRDefault="00000000">
      <w:pPr>
        <w:pStyle w:val="Heading2"/>
      </w:pPr>
      <w:r>
        <w:t xml:space="preserve">Student </w:t>
      </w:r>
      <w:proofErr w:type="gramStart"/>
      <w:r>
        <w:t xml:space="preserve">Name </w:t>
      </w:r>
      <w:r w:rsidR="00495A7D">
        <w:t>:</w:t>
      </w:r>
      <w:proofErr w:type="gramEnd"/>
      <w:r w:rsidR="00495A7D">
        <w:t xml:space="preserve"> </w:t>
      </w:r>
      <w:r w:rsidR="00495A7D">
        <w:rPr>
          <w:sz w:val="22"/>
        </w:rPr>
        <w:t>Kadi Alharbi</w:t>
      </w:r>
    </w:p>
    <w:p w14:paraId="35F7AE53" w14:textId="77777777" w:rsidR="008F4550" w:rsidRDefault="00000000">
      <w:pPr>
        <w:pStyle w:val="ListBullet"/>
      </w:pPr>
      <w:r>
        <w:t>Project documentation.</w:t>
      </w:r>
    </w:p>
    <w:p w14:paraId="79E76D1B" w14:textId="77777777" w:rsidR="008F4550" w:rsidRDefault="00000000">
      <w:pPr>
        <w:pStyle w:val="ListBullet"/>
      </w:pPr>
      <w:r>
        <w:t>Report formatting.</w:t>
      </w:r>
    </w:p>
    <w:p w14:paraId="3E51A589" w14:textId="77777777" w:rsidR="008F4550" w:rsidRDefault="00000000">
      <w:pPr>
        <w:pStyle w:val="ListBullet"/>
      </w:pPr>
      <w:r>
        <w:t>Screenshot preparation.</w:t>
      </w:r>
    </w:p>
    <w:p w14:paraId="5D485501" w14:textId="77777777" w:rsidR="008F4550" w:rsidRDefault="00000000">
      <w:pPr>
        <w:pStyle w:val="ListBullet"/>
      </w:pPr>
      <w:r>
        <w:t>GitHub repository management.</w:t>
      </w:r>
    </w:p>
    <w:p w14:paraId="3AF1F835" w14:textId="77777777" w:rsidR="008F4550" w:rsidRDefault="00000000">
      <w:pPr>
        <w:pStyle w:val="ListBullet"/>
      </w:pPr>
      <w:r>
        <w:t>Final project review and quality assurance.</w:t>
      </w:r>
    </w:p>
    <w:p w14:paraId="6FCBD1DB" w14:textId="77777777" w:rsidR="008F4550" w:rsidRDefault="00000000">
      <w:pPr>
        <w:pStyle w:val="Heading1"/>
      </w:pPr>
      <w:r>
        <w:lastRenderedPageBreak/>
        <w:t>Overall Project Status</w:t>
      </w:r>
    </w:p>
    <w:p w14:paraId="793EBF22" w14:textId="77777777" w:rsidR="008F4550" w:rsidRDefault="00000000">
      <w:r>
        <w:t>The Smart Clinic Database System has been successfully designed and implemented according to the project requirements. The database structure, SQL implementation, advanced SQL operations, VIEW, and TRIGGER have all been completed and tested successfully. The remaining work primarily involves documentation, screenshots, repository organization, and preparation of the final submission package.</w:t>
      </w:r>
    </w:p>
    <w:sectPr w:rsidR="008F4550" w:rsidSect="00CB00C4">
      <w:headerReference w:type="default" r:id="rId16"/>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8DA46" w14:textId="77777777" w:rsidR="00CB00C4" w:rsidRDefault="00CB00C4">
      <w:pPr>
        <w:spacing w:after="0" w:line="240" w:lineRule="auto"/>
      </w:pPr>
      <w:r>
        <w:separator/>
      </w:r>
    </w:p>
    <w:p w14:paraId="5DCAB327" w14:textId="77777777" w:rsidR="00CB00C4" w:rsidRDefault="00CB00C4"/>
    <w:p w14:paraId="4447C598" w14:textId="77777777" w:rsidR="00CB00C4" w:rsidRDefault="00CB00C4"/>
  </w:endnote>
  <w:endnote w:type="continuationSeparator" w:id="0">
    <w:p w14:paraId="566EC713" w14:textId="77777777" w:rsidR="00CB00C4" w:rsidRDefault="00CB00C4">
      <w:pPr>
        <w:spacing w:after="0" w:line="240" w:lineRule="auto"/>
      </w:pPr>
      <w:r>
        <w:continuationSeparator/>
      </w:r>
    </w:p>
    <w:p w14:paraId="72D80AB4" w14:textId="77777777" w:rsidR="00CB00C4" w:rsidRDefault="00CB00C4"/>
    <w:p w14:paraId="651F7D52" w14:textId="77777777" w:rsidR="00CB00C4" w:rsidRDefault="00CB00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16570" w14:textId="77777777" w:rsidR="00010DAA" w:rsidRDefault="00010DAA">
    <w:pPr>
      <w:pStyle w:val="Footer"/>
    </w:pPr>
    <w:r>
      <w:rPr>
        <w:noProof/>
      </w:rPr>
      <mc:AlternateContent>
        <mc:Choice Requires="wps">
          <w:drawing>
            <wp:anchor distT="0" distB="0" distL="0" distR="0" simplePos="0" relativeHeight="251663360" behindDoc="0" locked="0" layoutInCell="1" allowOverlap="1" wp14:anchorId="4792523D"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4A1C335" w14:textId="77777777"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92523D"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4A1C335" w14:textId="77777777"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1C5C5" w14:textId="77777777" w:rsidR="00010DAA" w:rsidRDefault="00010DAA">
    <w:pPr>
      <w:pStyle w:val="Footer"/>
    </w:pPr>
    <w:r>
      <w:rPr>
        <w:noProof/>
      </w:rPr>
      <mc:AlternateContent>
        <mc:Choice Requires="wps">
          <w:drawing>
            <wp:anchor distT="0" distB="0" distL="0" distR="0" simplePos="0" relativeHeight="251664384" behindDoc="0" locked="0" layoutInCell="1" allowOverlap="1" wp14:anchorId="5369DBB4"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53D7E71" w14:textId="1D3121B1" w:rsidR="00010DAA" w:rsidRPr="00010DAA" w:rsidRDefault="00010DAA" w:rsidP="00010DAA">
                          <w:pPr>
                            <w:spacing w:after="0"/>
                            <w:rPr>
                              <w:rFonts w:ascii="Aptos" w:eastAsia="Aptos" w:hAnsi="Aptos" w:cs="Aptos"/>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69DBB4"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53D7E71" w14:textId="1D3121B1" w:rsidR="00010DAA" w:rsidRPr="00010DAA" w:rsidRDefault="00010DAA" w:rsidP="00010DAA">
                    <w:pPr>
                      <w:spacing w:after="0"/>
                      <w:rPr>
                        <w:rFonts w:ascii="Aptos" w:eastAsia="Aptos" w:hAnsi="Aptos" w:cs="Aptos"/>
                        <w:noProof/>
                        <w:color w:val="00000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4108" w14:textId="754F6400" w:rsidR="00010DAA" w:rsidRDefault="00010D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FC8900" w14:textId="77777777" w:rsidR="00CB00C4" w:rsidRDefault="00CB00C4">
      <w:pPr>
        <w:spacing w:after="0" w:line="240" w:lineRule="auto"/>
      </w:pPr>
      <w:r>
        <w:separator/>
      </w:r>
    </w:p>
    <w:p w14:paraId="65209313" w14:textId="77777777" w:rsidR="00CB00C4" w:rsidRDefault="00CB00C4"/>
    <w:p w14:paraId="2DB72F96" w14:textId="77777777" w:rsidR="00CB00C4" w:rsidRDefault="00CB00C4"/>
  </w:footnote>
  <w:footnote w:type="continuationSeparator" w:id="0">
    <w:p w14:paraId="648A0C1E" w14:textId="77777777" w:rsidR="00CB00C4" w:rsidRDefault="00CB00C4">
      <w:pPr>
        <w:spacing w:after="0" w:line="240" w:lineRule="auto"/>
      </w:pPr>
      <w:r>
        <w:continuationSeparator/>
      </w:r>
    </w:p>
    <w:p w14:paraId="1EFFB45D" w14:textId="77777777" w:rsidR="00CB00C4" w:rsidRDefault="00CB00C4"/>
    <w:p w14:paraId="52B728FA" w14:textId="77777777" w:rsidR="00CB00C4" w:rsidRDefault="00CB00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0CE75" w14:textId="77777777" w:rsidR="000160DD" w:rsidRDefault="000160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0F3B16D5" w14:textId="77777777">
      <w:trPr>
        <w:trHeight w:hRule="exact" w:val="720"/>
        <w:jc w:val="right"/>
      </w:trPr>
      <w:tc>
        <w:tcPr>
          <w:tcW w:w="2088" w:type="dxa"/>
          <w:vAlign w:val="bottom"/>
        </w:tcPr>
        <w:p w14:paraId="4F68CB64" w14:textId="77777777" w:rsidR="00496101" w:rsidRDefault="00496101">
          <w:pPr>
            <w:pStyle w:val="Page"/>
          </w:pPr>
        </w:p>
      </w:tc>
      <w:tc>
        <w:tcPr>
          <w:tcW w:w="288" w:type="dxa"/>
          <w:vAlign w:val="bottom"/>
        </w:tcPr>
        <w:p w14:paraId="024F9D43" w14:textId="77777777" w:rsidR="00496101" w:rsidRDefault="00496101"/>
      </w:tc>
      <w:tc>
        <w:tcPr>
          <w:tcW w:w="8424" w:type="dxa"/>
          <w:vAlign w:val="bottom"/>
        </w:tcPr>
        <w:p w14:paraId="4350D653" w14:textId="77777777" w:rsidR="00496101" w:rsidRDefault="00496101">
          <w:pPr>
            <w:pStyle w:val="InfoHeading"/>
          </w:pPr>
        </w:p>
      </w:tc>
    </w:tr>
    <w:tr w:rsidR="00496101" w14:paraId="3367C860" w14:textId="77777777">
      <w:trPr>
        <w:trHeight w:hRule="exact" w:val="86"/>
        <w:jc w:val="right"/>
      </w:trPr>
      <w:tc>
        <w:tcPr>
          <w:tcW w:w="2088" w:type="dxa"/>
          <w:shd w:val="clear" w:color="auto" w:fill="000000" w:themeFill="text1"/>
        </w:tcPr>
        <w:p w14:paraId="68E7AA57" w14:textId="77777777" w:rsidR="00496101" w:rsidRDefault="00496101">
          <w:pPr>
            <w:pStyle w:val="Header"/>
          </w:pPr>
        </w:p>
      </w:tc>
      <w:tc>
        <w:tcPr>
          <w:tcW w:w="288" w:type="dxa"/>
        </w:tcPr>
        <w:p w14:paraId="1A7EB7F4" w14:textId="77777777" w:rsidR="00496101" w:rsidRDefault="00496101">
          <w:pPr>
            <w:pStyle w:val="Header"/>
          </w:pPr>
        </w:p>
      </w:tc>
      <w:tc>
        <w:tcPr>
          <w:tcW w:w="8424" w:type="dxa"/>
          <w:shd w:val="clear" w:color="auto" w:fill="000000" w:themeFill="text1"/>
        </w:tcPr>
        <w:p w14:paraId="0A63D825" w14:textId="77777777" w:rsidR="00496101" w:rsidRDefault="00496101">
          <w:pPr>
            <w:pStyle w:val="Header"/>
          </w:pPr>
        </w:p>
      </w:tc>
    </w:tr>
  </w:tbl>
  <w:p w14:paraId="2F7EE8E9" w14:textId="77777777" w:rsidR="00496101" w:rsidRDefault="004961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916C4" w14:textId="77777777" w:rsidR="00750B31" w:rsidRDefault="00750B31" w:rsidP="00A02E4B">
    <w:pPr>
      <w:ind w:left="-2340"/>
    </w:pPr>
    <w:r>
      <w:rPr>
        <w:noProof/>
        <w:lang w:eastAsia="en-US"/>
      </w:rPr>
      <w:drawing>
        <wp:anchor distT="0" distB="0" distL="114300" distR="114300" simplePos="0" relativeHeight="251661312" behindDoc="1" locked="0" layoutInCell="1" allowOverlap="1" wp14:anchorId="1F1E77A9"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7DDB541C" w14:textId="77777777"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6EE15E1E"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22A52F89" w14:textId="77777777">
      <w:trPr>
        <w:trHeight w:hRule="exact" w:val="720"/>
        <w:jc w:val="right"/>
      </w:trPr>
      <w:tc>
        <w:tcPr>
          <w:tcW w:w="2088" w:type="dxa"/>
          <w:vAlign w:val="bottom"/>
        </w:tcPr>
        <w:p w14:paraId="7FAAD0F0" w14:textId="77777777"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571E8D75" w14:textId="77777777" w:rsidR="00496101" w:rsidRDefault="00496101"/>
      </w:tc>
      <w:tc>
        <w:tcPr>
          <w:tcW w:w="8424" w:type="dxa"/>
          <w:vAlign w:val="bottom"/>
        </w:tcPr>
        <w:p w14:paraId="4A25AE86" w14:textId="11547BEC"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534EAA">
            <w:rPr>
              <w:noProof/>
            </w:rPr>
            <w:instrText>Overall Project Status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534EAA">
            <w:rPr>
              <w:noProof/>
            </w:rPr>
            <w:instrText>Overall Project Status</w:instrText>
          </w:r>
          <w:r w:rsidR="00982EEA">
            <w:rPr>
              <w:noProof/>
            </w:rPr>
            <w:fldChar w:fldCharType="end"/>
          </w:r>
          <w:r>
            <w:instrText xml:space="preserve"> </w:instrText>
          </w:r>
          <w:r>
            <w:fldChar w:fldCharType="separate"/>
          </w:r>
          <w:r w:rsidR="00534EAA">
            <w:rPr>
              <w:noProof/>
            </w:rPr>
            <w:t xml:space="preserve">Overall Project Status </w:t>
          </w:r>
          <w:r>
            <w:fldChar w:fldCharType="end"/>
          </w:r>
        </w:p>
      </w:tc>
    </w:tr>
    <w:tr w:rsidR="00496101" w14:paraId="74544D85" w14:textId="77777777">
      <w:trPr>
        <w:trHeight w:hRule="exact" w:val="86"/>
        <w:jc w:val="right"/>
      </w:trPr>
      <w:tc>
        <w:tcPr>
          <w:tcW w:w="2088" w:type="dxa"/>
          <w:shd w:val="clear" w:color="auto" w:fill="000000" w:themeFill="text1"/>
        </w:tcPr>
        <w:p w14:paraId="361D60FA" w14:textId="77777777" w:rsidR="00496101" w:rsidRDefault="00496101">
          <w:pPr>
            <w:rPr>
              <w:sz w:val="10"/>
            </w:rPr>
          </w:pPr>
        </w:p>
      </w:tc>
      <w:tc>
        <w:tcPr>
          <w:tcW w:w="288" w:type="dxa"/>
        </w:tcPr>
        <w:p w14:paraId="201E383B" w14:textId="77777777" w:rsidR="00496101" w:rsidRDefault="00496101">
          <w:pPr>
            <w:rPr>
              <w:sz w:val="10"/>
            </w:rPr>
          </w:pPr>
        </w:p>
      </w:tc>
      <w:tc>
        <w:tcPr>
          <w:tcW w:w="8424" w:type="dxa"/>
          <w:shd w:val="clear" w:color="auto" w:fill="000000" w:themeFill="text1"/>
        </w:tcPr>
        <w:p w14:paraId="425FE801" w14:textId="77777777" w:rsidR="00496101" w:rsidRDefault="00496101">
          <w:pPr>
            <w:rPr>
              <w:sz w:val="10"/>
            </w:rPr>
          </w:pPr>
        </w:p>
      </w:tc>
    </w:tr>
  </w:tbl>
  <w:p w14:paraId="612EDB61"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19"/>
  </w:num>
  <w:num w:numId="9" w16cid:durableId="1862353387">
    <w:abstractNumId w:val="1"/>
  </w:num>
  <w:num w:numId="10" w16cid:durableId="583271442">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7"/>
  </w:num>
  <w:num w:numId="13" w16cid:durableId="1700812942">
    <w:abstractNumId w:val="16"/>
  </w:num>
  <w:num w:numId="14" w16cid:durableId="1608192642">
    <w:abstractNumId w:val="21"/>
  </w:num>
  <w:num w:numId="15" w16cid:durableId="114762884">
    <w:abstractNumId w:val="7"/>
  </w:num>
  <w:num w:numId="16" w16cid:durableId="1418284132">
    <w:abstractNumId w:val="18"/>
  </w:num>
  <w:num w:numId="17" w16cid:durableId="70466096">
    <w:abstractNumId w:val="3"/>
  </w:num>
  <w:num w:numId="18" w16cid:durableId="1220020782">
    <w:abstractNumId w:val="4"/>
  </w:num>
  <w:num w:numId="19" w16cid:durableId="1183976187">
    <w:abstractNumId w:val="8"/>
  </w:num>
  <w:num w:numId="20" w16cid:durableId="1865823307">
    <w:abstractNumId w:val="15"/>
  </w:num>
  <w:num w:numId="21" w16cid:durableId="2074043917">
    <w:abstractNumId w:val="14"/>
  </w:num>
  <w:num w:numId="22" w16cid:durableId="1745374221">
    <w:abstractNumId w:val="11"/>
  </w:num>
  <w:num w:numId="23" w16cid:durableId="112403004">
    <w:abstractNumId w:val="13"/>
  </w:num>
  <w:num w:numId="24" w16cid:durableId="207844976">
    <w:abstractNumId w:val="0"/>
  </w:num>
  <w:num w:numId="25" w16cid:durableId="856623875">
    <w:abstractNumId w:val="5"/>
  </w:num>
  <w:num w:numId="26" w16cid:durableId="1307121231">
    <w:abstractNumId w:val="9"/>
  </w:num>
  <w:num w:numId="27" w16cid:durableId="2097969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160DD"/>
    <w:rsid w:val="00021E60"/>
    <w:rsid w:val="00025D9B"/>
    <w:rsid w:val="00034555"/>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24D8"/>
    <w:rsid w:val="000E3EF6"/>
    <w:rsid w:val="000F1E1C"/>
    <w:rsid w:val="000F7A23"/>
    <w:rsid w:val="001119EC"/>
    <w:rsid w:val="00113C4E"/>
    <w:rsid w:val="001161BC"/>
    <w:rsid w:val="0014742D"/>
    <w:rsid w:val="001508E3"/>
    <w:rsid w:val="00153B1C"/>
    <w:rsid w:val="001779AF"/>
    <w:rsid w:val="00193FF5"/>
    <w:rsid w:val="001B1FCA"/>
    <w:rsid w:val="001B58DE"/>
    <w:rsid w:val="001B698D"/>
    <w:rsid w:val="001C53C3"/>
    <w:rsid w:val="001D6CE2"/>
    <w:rsid w:val="001E25A5"/>
    <w:rsid w:val="001E4890"/>
    <w:rsid w:val="001F7EA8"/>
    <w:rsid w:val="00206680"/>
    <w:rsid w:val="002464F7"/>
    <w:rsid w:val="00251D1B"/>
    <w:rsid w:val="00264182"/>
    <w:rsid w:val="00266E40"/>
    <w:rsid w:val="00270EA4"/>
    <w:rsid w:val="0027147C"/>
    <w:rsid w:val="0027269F"/>
    <w:rsid w:val="0029322C"/>
    <w:rsid w:val="002B7A24"/>
    <w:rsid w:val="002D3CAE"/>
    <w:rsid w:val="002D62C8"/>
    <w:rsid w:val="002F306A"/>
    <w:rsid w:val="002F39D9"/>
    <w:rsid w:val="003077D5"/>
    <w:rsid w:val="003146CB"/>
    <w:rsid w:val="003218B3"/>
    <w:rsid w:val="00341020"/>
    <w:rsid w:val="003453DB"/>
    <w:rsid w:val="00353412"/>
    <w:rsid w:val="00355819"/>
    <w:rsid w:val="003562F8"/>
    <w:rsid w:val="003A43BE"/>
    <w:rsid w:val="003A7184"/>
    <w:rsid w:val="003C0ABB"/>
    <w:rsid w:val="003C4083"/>
    <w:rsid w:val="003E7B65"/>
    <w:rsid w:val="00402BFC"/>
    <w:rsid w:val="00407799"/>
    <w:rsid w:val="0041034E"/>
    <w:rsid w:val="00417272"/>
    <w:rsid w:val="00434884"/>
    <w:rsid w:val="00441B70"/>
    <w:rsid w:val="004453CC"/>
    <w:rsid w:val="00457266"/>
    <w:rsid w:val="00462A92"/>
    <w:rsid w:val="00480F86"/>
    <w:rsid w:val="00481427"/>
    <w:rsid w:val="004840C2"/>
    <w:rsid w:val="00491C52"/>
    <w:rsid w:val="004940F1"/>
    <w:rsid w:val="00495A7D"/>
    <w:rsid w:val="00496101"/>
    <w:rsid w:val="004B0052"/>
    <w:rsid w:val="004B282F"/>
    <w:rsid w:val="004B6601"/>
    <w:rsid w:val="004B729A"/>
    <w:rsid w:val="004B7324"/>
    <w:rsid w:val="004C0829"/>
    <w:rsid w:val="004C58F7"/>
    <w:rsid w:val="004D2E64"/>
    <w:rsid w:val="004E1243"/>
    <w:rsid w:val="004F183C"/>
    <w:rsid w:val="004F4429"/>
    <w:rsid w:val="005035D0"/>
    <w:rsid w:val="00504F7D"/>
    <w:rsid w:val="00517329"/>
    <w:rsid w:val="00520FEF"/>
    <w:rsid w:val="00534EAA"/>
    <w:rsid w:val="0054101A"/>
    <w:rsid w:val="00542A84"/>
    <w:rsid w:val="005633D4"/>
    <w:rsid w:val="00564AC6"/>
    <w:rsid w:val="00572F7E"/>
    <w:rsid w:val="0057562B"/>
    <w:rsid w:val="0058689F"/>
    <w:rsid w:val="005A70E2"/>
    <w:rsid w:val="005B301B"/>
    <w:rsid w:val="005C1EFF"/>
    <w:rsid w:val="005C3A69"/>
    <w:rsid w:val="005D7B9B"/>
    <w:rsid w:val="005E7975"/>
    <w:rsid w:val="00620162"/>
    <w:rsid w:val="0062348D"/>
    <w:rsid w:val="006259D8"/>
    <w:rsid w:val="006301F4"/>
    <w:rsid w:val="006307AE"/>
    <w:rsid w:val="00641C33"/>
    <w:rsid w:val="00645A01"/>
    <w:rsid w:val="00653ABD"/>
    <w:rsid w:val="0065553F"/>
    <w:rsid w:val="00666735"/>
    <w:rsid w:val="00670A30"/>
    <w:rsid w:val="00675688"/>
    <w:rsid w:val="00680AB6"/>
    <w:rsid w:val="006A22F6"/>
    <w:rsid w:val="006B1A84"/>
    <w:rsid w:val="006B390A"/>
    <w:rsid w:val="006B3DD4"/>
    <w:rsid w:val="006B511A"/>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64BA"/>
    <w:rsid w:val="007645EF"/>
    <w:rsid w:val="00766492"/>
    <w:rsid w:val="0077027A"/>
    <w:rsid w:val="0078247D"/>
    <w:rsid w:val="00791F9A"/>
    <w:rsid w:val="007A7991"/>
    <w:rsid w:val="007B0981"/>
    <w:rsid w:val="007D5C07"/>
    <w:rsid w:val="007D6299"/>
    <w:rsid w:val="007E0076"/>
    <w:rsid w:val="007E0D01"/>
    <w:rsid w:val="007E2442"/>
    <w:rsid w:val="007E33D4"/>
    <w:rsid w:val="007E5A4F"/>
    <w:rsid w:val="007F7DC6"/>
    <w:rsid w:val="00822BAC"/>
    <w:rsid w:val="00825022"/>
    <w:rsid w:val="00826590"/>
    <w:rsid w:val="008376A9"/>
    <w:rsid w:val="008429CF"/>
    <w:rsid w:val="00850687"/>
    <w:rsid w:val="00850F01"/>
    <w:rsid w:val="00852E5F"/>
    <w:rsid w:val="008566F6"/>
    <w:rsid w:val="0086574D"/>
    <w:rsid w:val="0087050C"/>
    <w:rsid w:val="00871BBE"/>
    <w:rsid w:val="00873FF2"/>
    <w:rsid w:val="00880725"/>
    <w:rsid w:val="00884649"/>
    <w:rsid w:val="00886113"/>
    <w:rsid w:val="00886CC4"/>
    <w:rsid w:val="008870EF"/>
    <w:rsid w:val="008A764E"/>
    <w:rsid w:val="008C5184"/>
    <w:rsid w:val="008C6FF5"/>
    <w:rsid w:val="008D6493"/>
    <w:rsid w:val="008F1BD3"/>
    <w:rsid w:val="008F4550"/>
    <w:rsid w:val="008F4F46"/>
    <w:rsid w:val="008F5C26"/>
    <w:rsid w:val="0090421C"/>
    <w:rsid w:val="0090782B"/>
    <w:rsid w:val="009113CE"/>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35121"/>
    <w:rsid w:val="00A424A0"/>
    <w:rsid w:val="00A442D9"/>
    <w:rsid w:val="00A44BBB"/>
    <w:rsid w:val="00A779D4"/>
    <w:rsid w:val="00A829EA"/>
    <w:rsid w:val="00A97C92"/>
    <w:rsid w:val="00AA03C6"/>
    <w:rsid w:val="00AB1146"/>
    <w:rsid w:val="00AB18E2"/>
    <w:rsid w:val="00AC4254"/>
    <w:rsid w:val="00AC55E9"/>
    <w:rsid w:val="00AD41C2"/>
    <w:rsid w:val="00AD6AEF"/>
    <w:rsid w:val="00AF02D8"/>
    <w:rsid w:val="00AF03ED"/>
    <w:rsid w:val="00B01A63"/>
    <w:rsid w:val="00B0260E"/>
    <w:rsid w:val="00B22A91"/>
    <w:rsid w:val="00B2574F"/>
    <w:rsid w:val="00B31E3A"/>
    <w:rsid w:val="00B32045"/>
    <w:rsid w:val="00B418FA"/>
    <w:rsid w:val="00B4784E"/>
    <w:rsid w:val="00B822D3"/>
    <w:rsid w:val="00B916D5"/>
    <w:rsid w:val="00B92803"/>
    <w:rsid w:val="00B92CC5"/>
    <w:rsid w:val="00BA0024"/>
    <w:rsid w:val="00BA7874"/>
    <w:rsid w:val="00BB5999"/>
    <w:rsid w:val="00BC42C9"/>
    <w:rsid w:val="00BE1F25"/>
    <w:rsid w:val="00BE498F"/>
    <w:rsid w:val="00BF275B"/>
    <w:rsid w:val="00C00EF6"/>
    <w:rsid w:val="00C07525"/>
    <w:rsid w:val="00C12609"/>
    <w:rsid w:val="00C160F8"/>
    <w:rsid w:val="00C27B90"/>
    <w:rsid w:val="00C36C1D"/>
    <w:rsid w:val="00C41E9D"/>
    <w:rsid w:val="00C526CA"/>
    <w:rsid w:val="00C574A4"/>
    <w:rsid w:val="00C70D4A"/>
    <w:rsid w:val="00C83F40"/>
    <w:rsid w:val="00C9623B"/>
    <w:rsid w:val="00CA23E5"/>
    <w:rsid w:val="00CA6823"/>
    <w:rsid w:val="00CB00C4"/>
    <w:rsid w:val="00CB12B6"/>
    <w:rsid w:val="00CD1733"/>
    <w:rsid w:val="00CD4929"/>
    <w:rsid w:val="00D15219"/>
    <w:rsid w:val="00D15F75"/>
    <w:rsid w:val="00D21851"/>
    <w:rsid w:val="00D27897"/>
    <w:rsid w:val="00D40038"/>
    <w:rsid w:val="00D46045"/>
    <w:rsid w:val="00D517A4"/>
    <w:rsid w:val="00D53185"/>
    <w:rsid w:val="00D568E3"/>
    <w:rsid w:val="00D670CC"/>
    <w:rsid w:val="00D707B8"/>
    <w:rsid w:val="00D9328B"/>
    <w:rsid w:val="00D93E49"/>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27F28"/>
    <w:rsid w:val="00E4549E"/>
    <w:rsid w:val="00E45BB2"/>
    <w:rsid w:val="00E51CCE"/>
    <w:rsid w:val="00E548AF"/>
    <w:rsid w:val="00E56E61"/>
    <w:rsid w:val="00E70589"/>
    <w:rsid w:val="00E70F80"/>
    <w:rsid w:val="00E7232E"/>
    <w:rsid w:val="00E8497B"/>
    <w:rsid w:val="00E8588F"/>
    <w:rsid w:val="00EA3331"/>
    <w:rsid w:val="00EC2668"/>
    <w:rsid w:val="00ED1514"/>
    <w:rsid w:val="00ED33A6"/>
    <w:rsid w:val="00EE261F"/>
    <w:rsid w:val="00EF3774"/>
    <w:rsid w:val="00F05724"/>
    <w:rsid w:val="00F05B5D"/>
    <w:rsid w:val="00F10C5A"/>
    <w:rsid w:val="00F12AC6"/>
    <w:rsid w:val="00F14B36"/>
    <w:rsid w:val="00F14C42"/>
    <w:rsid w:val="00F176B8"/>
    <w:rsid w:val="00F338B2"/>
    <w:rsid w:val="00F35F96"/>
    <w:rsid w:val="00F459C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D6F046"/>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380249550">
      <w:bodyDiv w:val="1"/>
      <w:marLeft w:val="0"/>
      <w:marRight w:val="0"/>
      <w:marTop w:val="0"/>
      <w:marBottom w:val="0"/>
      <w:divBdr>
        <w:top w:val="none" w:sz="0" w:space="0" w:color="auto"/>
        <w:left w:val="none" w:sz="0" w:space="0" w:color="auto"/>
        <w:bottom w:val="none" w:sz="0" w:space="0" w:color="auto"/>
        <w:right w:val="none" w:sz="0" w:space="0" w:color="auto"/>
      </w:divBdr>
      <w:divsChild>
        <w:div w:id="1194881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65214590">
      <w:bodyDiv w:val="1"/>
      <w:marLeft w:val="0"/>
      <w:marRight w:val="0"/>
      <w:marTop w:val="0"/>
      <w:marBottom w:val="0"/>
      <w:divBdr>
        <w:top w:val="none" w:sz="0" w:space="0" w:color="auto"/>
        <w:left w:val="none" w:sz="0" w:space="0" w:color="auto"/>
        <w:bottom w:val="none" w:sz="0" w:space="0" w:color="auto"/>
        <w:right w:val="none" w:sz="0" w:space="0" w:color="auto"/>
      </w:divBdr>
      <w:divsChild>
        <w:div w:id="1445491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22</TotalTime>
  <Pages>1</Pages>
  <Words>1747</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/08/2026 @ 23:59</dc:subject>
  <dc:creator>Ali Mehdi</dc:creator>
  <cp:keywords/>
  <cp:lastModifiedBy>A 2025</cp:lastModifiedBy>
  <cp:revision>33</cp:revision>
  <cp:lastPrinted>2026-08-02T18:41:00Z</cp:lastPrinted>
  <dcterms:created xsi:type="dcterms:W3CDTF">2026-07-12T11:57:00Z</dcterms:created>
  <dcterms:modified xsi:type="dcterms:W3CDTF">2026-08-02T18:42:00Z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